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84315292"/>
        <w:docPartObj>
          <w:docPartGallery w:val="Cover Pages"/>
          <w:docPartUnique/>
        </w:docPartObj>
      </w:sdtPr>
      <w:sdtEndPr/>
      <w:sdtContent>
        <w:p w14:paraId="080EF512" w14:textId="77777777" w:rsidR="008442B1" w:rsidRDefault="008442B1" w:rsidP="008442B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3B9BF4FF" wp14:editId="6912B2FA">
                    <wp:simplePos x="0" y="0"/>
                    <wp:positionH relativeFrom="rightMargin">
                      <wp:align>left</wp:align>
                    </wp:positionH>
                    <wp:positionV relativeFrom="page">
                      <wp:align>top</wp:align>
                    </wp:positionV>
                    <wp:extent cx="895350" cy="2486025"/>
                    <wp:effectExtent l="0" t="0" r="0" b="9525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895350" cy="24860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EBA719" w14:textId="6925EE20" w:rsidR="00D92CF1" w:rsidRDefault="001011F4" w:rsidP="00D92CF1">
                                <w:pPr>
                                  <w:pStyle w:val="Sinespaciado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24</w:t>
                                </w:r>
                                <w:r w:rsidR="00564896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/1</w:t>
                                </w:r>
                                <w:r w:rsidR="00F76210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1</w:t>
                                </w:r>
                                <w:r w:rsidR="00564896"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/2023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B9BF4FF" id="Rectángulo 130" o:spid="_x0000_s1026" style="position:absolute;left:0;text-align:left;margin-left:0;margin-top:0;width:70.5pt;height:195.75pt;z-index:25165721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p w14:paraId="77EBA719" w14:textId="6925EE20" w:rsidR="00D92CF1" w:rsidRDefault="001011F4" w:rsidP="00D92CF1">
                          <w:pPr>
                            <w:pStyle w:val="Sinespaciado"/>
                            <w:jc w:val="center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24</w:t>
                          </w:r>
                          <w:r w:rsidR="00564896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/1</w:t>
                          </w:r>
                          <w:r w:rsidR="00F76210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1</w:t>
                          </w:r>
                          <w:r w:rsidR="00564896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/2023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14:paraId="40DC6524" w14:textId="77777777" w:rsidR="008442B1" w:rsidRDefault="00D92CF1" w:rsidP="008442B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1" locked="0" layoutInCell="1" allowOverlap="1" wp14:anchorId="0D690095" wp14:editId="10480CDA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-280641</wp:posOffset>
                    </wp:positionV>
                    <wp:extent cx="7553325" cy="8391971"/>
                    <wp:effectExtent l="0" t="0" r="9525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553325" cy="8391973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27066DC9" w14:textId="77777777" w:rsidR="00D92CF1" w:rsidRPr="00591C44" w:rsidRDefault="00D92CF1" w:rsidP="00D92CF1">
                                  <w:pPr>
                                    <w:pStyle w:val="Prrafodelista"/>
                                    <w:jc w:val="center"/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D690095" id="Grupo 125" o:spid="_x0000_s1027" style="position:absolute;left:0;text-align:left;margin-left:543.55pt;margin-top:-22.1pt;width:594.75pt;height:660.8pt;z-index:-251660288;mso-position-horizontal:right;mso-position-horizontal-relative:page;mso-position-vertical-relative:page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">
                    <o:lock v:ext="edit" aspectratio="t"/>
                    <v:shape id="Forma libre 10" o:spid="_x0000_s1028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27066DC9" w14:textId="77777777" w:rsidR="00D92CF1" w:rsidRPr="00591C44" w:rsidRDefault="00D92CF1" w:rsidP="00D92CF1">
                            <w:pPr>
                              <w:pStyle w:val="Prrafodelista"/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v:shape id="Forma libre 11" o:spid="_x0000_s1029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page" anchory="page"/>
                  </v:group>
                </w:pict>
              </mc:Fallback>
            </mc:AlternateContent>
          </w:r>
          <w:r w:rsidR="00E14C9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721CDEE" wp14:editId="26E5E8EC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7019290</wp:posOffset>
                    </wp:positionV>
                    <wp:extent cx="5400675" cy="1228725"/>
                    <wp:effectExtent l="0" t="0" r="0" b="0"/>
                    <wp:wrapNone/>
                    <wp:docPr id="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00675" cy="1228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B7B4C02" w14:textId="77777777" w:rsidR="00E14C9D" w:rsidRDefault="00E14C9D" w:rsidP="00E14C9D">
                                <w:r w:rsidRPr="00E14C9D">
                                  <w:rPr>
                                    <w:u w:val="single"/>
                                  </w:rPr>
                                  <w:t>Nombre Alumno</w:t>
                                </w:r>
                                <w:r>
                                  <w:t>: Iván Fernández Aguilera</w:t>
                                </w:r>
                              </w:p>
                              <w:p w14:paraId="141FA9C4" w14:textId="77777777" w:rsidR="00E14C9D" w:rsidRDefault="00E14C9D" w:rsidP="00E14C9D">
                                <w:r w:rsidRPr="00E14C9D">
                                  <w:rPr>
                                    <w:u w:val="single"/>
                                  </w:rPr>
                                  <w:t>Nombre Ciclo</w:t>
                                </w:r>
                                <w:r>
                                  <w:t>: Administración de Sistemas Informáticos en Red</w:t>
                                </w:r>
                              </w:p>
                              <w:p w14:paraId="1DC09128" w14:textId="77777777" w:rsidR="00E14C9D" w:rsidRDefault="00E14C9D" w:rsidP="00E14C9D">
                                <w:r w:rsidRPr="00E14C9D">
                                  <w:rPr>
                                    <w:u w:val="single"/>
                                  </w:rPr>
                                  <w:t>Nombre Módulo</w:t>
                                </w:r>
                                <w:r>
                                  <w:t xml:space="preserve">: </w:t>
                                </w:r>
                                <w:r w:rsidR="002E24ED" w:rsidRPr="002E24ED">
                                  <w:t>Implantación de Sistemas Operativos</w:t>
                                </w:r>
                              </w:p>
                              <w:p w14:paraId="7F8D73E9" w14:textId="77777777" w:rsidR="00E14C9D" w:rsidRDefault="00E14C9D" w:rsidP="00E14C9D">
                                <w:r w:rsidRPr="00E14C9D">
                                  <w:rPr>
                                    <w:u w:val="single"/>
                                  </w:rPr>
                                  <w:t>Nombre Profesor</w:t>
                                </w:r>
                                <w:r>
                                  <w:t xml:space="preserve">: </w:t>
                                </w:r>
                                <w:r w:rsidR="00E70C23" w:rsidRPr="00E70C23">
                                  <w:t>Alfredo Abad Domingo</w:t>
                                </w:r>
                              </w:p>
                              <w:p w14:paraId="70A49D50" w14:textId="77777777" w:rsidR="00E14C9D" w:rsidRDefault="00E14C9D" w:rsidP="00E14C9D"/>
                              <w:p w14:paraId="76340703" w14:textId="77777777" w:rsidR="00E14C9D" w:rsidRDefault="00E14C9D" w:rsidP="00E14C9D"/>
                              <w:p w14:paraId="44FDEF28" w14:textId="77777777" w:rsidR="00E14C9D" w:rsidRPr="00D92CF1" w:rsidRDefault="00E14C9D" w:rsidP="00E14C9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21CDE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30" type="#_x0000_t202" style="position:absolute;left:0;text-align:left;margin-left:374.05pt;margin-top:552.7pt;width:425.25pt;height:96.7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" filled="f" stroked="f" strokeweight=".5pt">
                    <v:textbox>
                      <w:txbxContent>
                        <w:p w14:paraId="0B7B4C02" w14:textId="77777777" w:rsidR="00E14C9D" w:rsidRDefault="00E14C9D" w:rsidP="00E14C9D">
                          <w:r w:rsidRPr="00E14C9D">
                            <w:rPr>
                              <w:u w:val="single"/>
                            </w:rPr>
                            <w:t>Nombre Alumno</w:t>
                          </w:r>
                          <w:r>
                            <w:t>: Iván Fernández Aguilera</w:t>
                          </w:r>
                        </w:p>
                        <w:p w14:paraId="141FA9C4" w14:textId="77777777" w:rsidR="00E14C9D" w:rsidRDefault="00E14C9D" w:rsidP="00E14C9D">
                          <w:r w:rsidRPr="00E14C9D">
                            <w:rPr>
                              <w:u w:val="single"/>
                            </w:rPr>
                            <w:t>Nombre Ciclo</w:t>
                          </w:r>
                          <w:r>
                            <w:t>: Administración de Sistemas Informáticos en Red</w:t>
                          </w:r>
                        </w:p>
                        <w:p w14:paraId="1DC09128" w14:textId="77777777" w:rsidR="00E14C9D" w:rsidRDefault="00E14C9D" w:rsidP="00E14C9D">
                          <w:r w:rsidRPr="00E14C9D">
                            <w:rPr>
                              <w:u w:val="single"/>
                            </w:rPr>
                            <w:t>Nombre Módulo</w:t>
                          </w:r>
                          <w:r>
                            <w:t xml:space="preserve">: </w:t>
                          </w:r>
                          <w:r w:rsidR="002E24ED" w:rsidRPr="002E24ED">
                            <w:t>Implantación de Sistemas Operativos</w:t>
                          </w:r>
                        </w:p>
                        <w:p w14:paraId="7F8D73E9" w14:textId="77777777" w:rsidR="00E14C9D" w:rsidRDefault="00E14C9D" w:rsidP="00E14C9D">
                          <w:r w:rsidRPr="00E14C9D">
                            <w:rPr>
                              <w:u w:val="single"/>
                            </w:rPr>
                            <w:t>Nombre Profesor</w:t>
                          </w:r>
                          <w:r>
                            <w:t xml:space="preserve">: </w:t>
                          </w:r>
                          <w:r w:rsidR="00E70C23" w:rsidRPr="00E70C23">
                            <w:t>Alfredo Abad Domingo</w:t>
                          </w:r>
                        </w:p>
                        <w:p w14:paraId="70A49D50" w14:textId="77777777" w:rsidR="00E14C9D" w:rsidRDefault="00E14C9D" w:rsidP="00E14C9D"/>
                        <w:p w14:paraId="76340703" w14:textId="77777777" w:rsidR="00E14C9D" w:rsidRDefault="00E14C9D" w:rsidP="00E14C9D"/>
                        <w:p w14:paraId="44FDEF28" w14:textId="77777777" w:rsidR="00E14C9D" w:rsidRPr="00D92CF1" w:rsidRDefault="00E14C9D" w:rsidP="00E14C9D"/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D2567D2" wp14:editId="7F0CC51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4409441</wp:posOffset>
                    </wp:positionV>
                    <wp:extent cx="5400675" cy="1695450"/>
                    <wp:effectExtent l="0" t="0" r="0" b="0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00675" cy="1695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366E6B8" w14:textId="17DA8A9A" w:rsidR="00D92CF1" w:rsidRPr="00E14C9D" w:rsidRDefault="000F7075" w:rsidP="00D92CF1">
                                <w:pPr>
                                  <w:rPr>
                                    <w:color w:val="FFFFFF" w:themeColor="background1"/>
                                    <w:sz w:val="48"/>
                                    <w:u w:val="single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48"/>
                                    <w:u w:val="single"/>
                                  </w:rPr>
                                  <w:t xml:space="preserve">Práctica </w:t>
                                </w:r>
                                <w:r w:rsidR="002E24ED">
                                  <w:rPr>
                                    <w:color w:val="FFFFFF" w:themeColor="background1"/>
                                    <w:sz w:val="48"/>
                                    <w:u w:val="single"/>
                                  </w:rPr>
                                  <w:t>ISO</w:t>
                                </w:r>
                                <w:r w:rsidRPr="000F7075">
                                  <w:rPr>
                                    <w:color w:val="FFFFFF" w:themeColor="background1"/>
                                    <w:sz w:val="48"/>
                                    <w:u w:val="single"/>
                                  </w:rPr>
                                  <w:t>P</w:t>
                                </w:r>
                                <w:r w:rsidR="00F76210">
                                  <w:rPr>
                                    <w:color w:val="FFFFFF" w:themeColor="background1"/>
                                    <w:sz w:val="48"/>
                                    <w:u w:val="single"/>
                                  </w:rPr>
                                  <w:t>2</w:t>
                                </w:r>
                                <w:r w:rsidR="00585188">
                                  <w:rPr>
                                    <w:color w:val="FFFFFF" w:themeColor="background1"/>
                                    <w:sz w:val="48"/>
                                    <w:u w:val="single"/>
                                  </w:rPr>
                                  <w:t>11</w:t>
                                </w:r>
                                <w:r w:rsidR="00D92CF1" w:rsidRPr="00E14C9D">
                                  <w:rPr>
                                    <w:color w:val="FFFFFF" w:themeColor="background1"/>
                                    <w:sz w:val="48"/>
                                    <w:u w:val="single"/>
                                  </w:rPr>
                                  <w:t xml:space="preserve">: </w:t>
                                </w:r>
                              </w:p>
                              <w:p w14:paraId="01E6DE7B" w14:textId="77777777" w:rsidR="001011F4" w:rsidRPr="001011F4" w:rsidRDefault="001011F4" w:rsidP="001011F4">
                                <w:pPr>
                                  <w:rPr>
                                    <w:color w:val="FFFFFF" w:themeColor="background1"/>
                                    <w:sz w:val="48"/>
                                  </w:rPr>
                                </w:pPr>
                                <w:r w:rsidRPr="001011F4">
                                  <w:rPr>
                                    <w:color w:val="FFFFFF" w:themeColor="background1"/>
                                    <w:sz w:val="48"/>
                                  </w:rPr>
                                  <w:t>Instalación de idiomas adicionales en sistemas operativos diversos tipo Windows y Linux.</w:t>
                                </w:r>
                              </w:p>
                              <w:p w14:paraId="0DADEC00" w14:textId="2D35BED6" w:rsidR="00D92CF1" w:rsidRPr="00D92CF1" w:rsidRDefault="00D92CF1" w:rsidP="001011F4">
                                <w:pPr>
                                  <w:rPr>
                                    <w:color w:val="FFFFFF" w:themeColor="background1"/>
                                    <w:sz w:val="4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D2567D2" id="Cuadro de texto 1" o:spid="_x0000_s1031" type="#_x0000_t202" style="position:absolute;left:0;text-align:left;margin-left:374.05pt;margin-top:347.2pt;width:425.25pt;height:133.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" filled="f" stroked="f" strokeweight=".5pt">
                    <v:textbox>
                      <w:txbxContent>
                        <w:p w14:paraId="3366E6B8" w14:textId="17DA8A9A" w:rsidR="00D92CF1" w:rsidRPr="00E14C9D" w:rsidRDefault="000F7075" w:rsidP="00D92CF1">
                          <w:pPr>
                            <w:rPr>
                              <w:color w:val="FFFFFF" w:themeColor="background1"/>
                              <w:sz w:val="48"/>
                              <w:u w:val="single"/>
                            </w:rPr>
                          </w:pPr>
                          <w:r>
                            <w:rPr>
                              <w:color w:val="FFFFFF" w:themeColor="background1"/>
                              <w:sz w:val="48"/>
                              <w:u w:val="single"/>
                            </w:rPr>
                            <w:t xml:space="preserve">Práctica </w:t>
                          </w:r>
                          <w:r w:rsidR="002E24ED">
                            <w:rPr>
                              <w:color w:val="FFFFFF" w:themeColor="background1"/>
                              <w:sz w:val="48"/>
                              <w:u w:val="single"/>
                            </w:rPr>
                            <w:t>ISO</w:t>
                          </w:r>
                          <w:r w:rsidRPr="000F7075">
                            <w:rPr>
                              <w:color w:val="FFFFFF" w:themeColor="background1"/>
                              <w:sz w:val="48"/>
                              <w:u w:val="single"/>
                            </w:rPr>
                            <w:t>P</w:t>
                          </w:r>
                          <w:r w:rsidR="00F76210">
                            <w:rPr>
                              <w:color w:val="FFFFFF" w:themeColor="background1"/>
                              <w:sz w:val="48"/>
                              <w:u w:val="single"/>
                            </w:rPr>
                            <w:t>2</w:t>
                          </w:r>
                          <w:r w:rsidR="00585188">
                            <w:rPr>
                              <w:color w:val="FFFFFF" w:themeColor="background1"/>
                              <w:sz w:val="48"/>
                              <w:u w:val="single"/>
                            </w:rPr>
                            <w:t>11</w:t>
                          </w:r>
                          <w:r w:rsidR="00D92CF1" w:rsidRPr="00E14C9D">
                            <w:rPr>
                              <w:color w:val="FFFFFF" w:themeColor="background1"/>
                              <w:sz w:val="48"/>
                              <w:u w:val="single"/>
                            </w:rPr>
                            <w:t xml:space="preserve">: </w:t>
                          </w:r>
                        </w:p>
                        <w:p w14:paraId="01E6DE7B" w14:textId="77777777" w:rsidR="001011F4" w:rsidRPr="001011F4" w:rsidRDefault="001011F4" w:rsidP="001011F4">
                          <w:pPr>
                            <w:rPr>
                              <w:color w:val="FFFFFF" w:themeColor="background1"/>
                              <w:sz w:val="48"/>
                            </w:rPr>
                          </w:pPr>
                          <w:r w:rsidRPr="001011F4">
                            <w:rPr>
                              <w:color w:val="FFFFFF" w:themeColor="background1"/>
                              <w:sz w:val="48"/>
                            </w:rPr>
                            <w:t>Instalación de idiomas adicionales en sistemas operativos diversos tipo Windows y Linux.</w:t>
                          </w:r>
                        </w:p>
                        <w:p w14:paraId="0DADEC00" w14:textId="2D35BED6" w:rsidR="00D92CF1" w:rsidRPr="00D92CF1" w:rsidRDefault="00D92CF1" w:rsidP="001011F4">
                          <w:pPr>
                            <w:rPr>
                              <w:color w:val="FFFFFF" w:themeColor="background1"/>
                              <w:sz w:val="48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</w:sdtContent>
    </w:sdt>
    <w:p w14:paraId="6220F95B" w14:textId="77777777" w:rsidR="008442B1" w:rsidRDefault="008442B1">
      <w:pPr>
        <w:jc w:val="left"/>
      </w:pPr>
      <w: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120869052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60B0BC0" w14:textId="77777777" w:rsidR="008442B1" w:rsidRDefault="008442B1" w:rsidP="008442B1">
          <w:pPr>
            <w:pStyle w:val="TtuloTDC"/>
            <w:shd w:val="clear" w:color="auto" w:fill="D5DCE4" w:themeFill="text2" w:themeFillTint="33"/>
            <w:jc w:val="center"/>
          </w:pPr>
          <w:r>
            <w:t>Tabla de contenido</w:t>
          </w:r>
        </w:p>
        <w:p w14:paraId="10CE899D" w14:textId="77777777" w:rsidR="008442B1" w:rsidRPr="008442B1" w:rsidRDefault="008442B1" w:rsidP="008442B1">
          <w:pPr>
            <w:rPr>
              <w:lang w:eastAsia="es-ES"/>
            </w:rPr>
          </w:pPr>
        </w:p>
        <w:p w14:paraId="14E04E87" w14:textId="40D24995" w:rsidR="003B47F7" w:rsidRDefault="00A14B3A">
          <w:pPr>
            <w:pStyle w:val="TDC1"/>
            <w:rPr>
              <w:rFonts w:asciiTheme="minorHAnsi" w:eastAsiaTheme="minorEastAsia" w:hAnsiTheme="minorHAnsi"/>
              <w:b w:val="0"/>
              <w:bCs w:val="0"/>
              <w:kern w:val="2"/>
              <w:sz w:val="22"/>
              <w:lang w:eastAsia="es-ES"/>
              <w14:ligatures w14:val="standardContextual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151746990" w:history="1">
            <w:r w:rsidR="003B47F7" w:rsidRPr="009731AB">
              <w:rPr>
                <w:rStyle w:val="Hipervnculo"/>
              </w:rPr>
              <w:t>1. Objetivo de la práctica</w:t>
            </w:r>
            <w:r w:rsidR="003B47F7">
              <w:rPr>
                <w:webHidden/>
              </w:rPr>
              <w:tab/>
            </w:r>
            <w:r w:rsidR="003B47F7">
              <w:rPr>
                <w:webHidden/>
              </w:rPr>
              <w:fldChar w:fldCharType="begin"/>
            </w:r>
            <w:r w:rsidR="003B47F7">
              <w:rPr>
                <w:webHidden/>
              </w:rPr>
              <w:instrText xml:space="preserve"> PAGEREF _Toc151746990 \h </w:instrText>
            </w:r>
            <w:r w:rsidR="003B47F7">
              <w:rPr>
                <w:webHidden/>
              </w:rPr>
            </w:r>
            <w:r w:rsidR="003B47F7">
              <w:rPr>
                <w:webHidden/>
              </w:rPr>
              <w:fldChar w:fldCharType="separate"/>
            </w:r>
            <w:r w:rsidR="003B47F7">
              <w:rPr>
                <w:webHidden/>
              </w:rPr>
              <w:t>2</w:t>
            </w:r>
            <w:r w:rsidR="003B47F7">
              <w:rPr>
                <w:webHidden/>
              </w:rPr>
              <w:fldChar w:fldCharType="end"/>
            </w:r>
          </w:hyperlink>
        </w:p>
        <w:p w14:paraId="7C314C9C" w14:textId="526D525A" w:rsidR="003B47F7" w:rsidRDefault="003B47F7">
          <w:pPr>
            <w:pStyle w:val="TDC1"/>
            <w:rPr>
              <w:rFonts w:asciiTheme="minorHAnsi" w:eastAsiaTheme="minorEastAsia" w:hAnsiTheme="minorHAnsi"/>
              <w:b w:val="0"/>
              <w:bCs w:val="0"/>
              <w:kern w:val="2"/>
              <w:sz w:val="22"/>
              <w:lang w:eastAsia="es-ES"/>
              <w14:ligatures w14:val="standardContextual"/>
            </w:rPr>
          </w:pPr>
          <w:hyperlink w:anchor="_Toc151746991" w:history="1">
            <w:r w:rsidRPr="009731AB">
              <w:rPr>
                <w:rStyle w:val="Hipervnculo"/>
              </w:rPr>
              <w:t>2. Inventario de material necesario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_Toc151746991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A54E606" w14:textId="782B7C3A" w:rsidR="003B47F7" w:rsidRDefault="003B47F7">
          <w:pPr>
            <w:pStyle w:val="TDC1"/>
            <w:rPr>
              <w:rFonts w:asciiTheme="minorHAnsi" w:eastAsiaTheme="minorEastAsia" w:hAnsiTheme="minorHAnsi"/>
              <w:b w:val="0"/>
              <w:bCs w:val="0"/>
              <w:kern w:val="2"/>
              <w:sz w:val="22"/>
              <w:lang w:eastAsia="es-ES"/>
              <w14:ligatures w14:val="standardContextual"/>
            </w:rPr>
          </w:pPr>
          <w:hyperlink w:anchor="_Toc151746992" w:history="1">
            <w:r w:rsidRPr="009731AB">
              <w:rPr>
                <w:rStyle w:val="Hipervnculo"/>
              </w:rPr>
              <w:t>3. Ejecución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_Toc151746992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60936A3" w14:textId="2B7DAD73" w:rsidR="003B47F7" w:rsidRDefault="003B47F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51746993" w:history="1">
            <w:r w:rsidRPr="009731AB">
              <w:rPr>
                <w:rStyle w:val="Hipervnculo"/>
                <w:noProof/>
              </w:rPr>
              <w:t>3.1 Windows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_Toc151746993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20FD6" w14:textId="52BE11A3" w:rsidR="003B47F7" w:rsidRDefault="003B47F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51746994" w:history="1">
            <w:r w:rsidRPr="009731AB">
              <w:rPr>
                <w:rStyle w:val="Hipervnculo"/>
                <w:noProof/>
              </w:rPr>
              <w:t>3.2 Windows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_Toc151746994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67210" w14:textId="204F3E51" w:rsidR="003B47F7" w:rsidRDefault="003B47F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51746995" w:history="1">
            <w:r w:rsidRPr="009731AB">
              <w:rPr>
                <w:rStyle w:val="Hipervnculo"/>
                <w:noProof/>
              </w:rPr>
              <w:t>3.3 Ubuntu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_Toc151746995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2AA2C" w14:textId="42E0F448" w:rsidR="003B47F7" w:rsidRDefault="003B47F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es-ES"/>
              <w14:ligatures w14:val="standardContextual"/>
            </w:rPr>
          </w:pPr>
          <w:hyperlink w:anchor="_Toc151746996" w:history="1">
            <w:r w:rsidRPr="009731AB">
              <w:rPr>
                <w:rStyle w:val="Hipervnculo"/>
                <w:noProof/>
              </w:rPr>
              <w:t>3.4 Ubuntu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_Toc151746996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75C6F" w14:textId="5A0D0930" w:rsidR="003B47F7" w:rsidRDefault="003B47F7">
          <w:pPr>
            <w:pStyle w:val="TDC1"/>
            <w:rPr>
              <w:rFonts w:asciiTheme="minorHAnsi" w:eastAsiaTheme="minorEastAsia" w:hAnsiTheme="minorHAnsi"/>
              <w:b w:val="0"/>
              <w:bCs w:val="0"/>
              <w:kern w:val="2"/>
              <w:sz w:val="22"/>
              <w:lang w:eastAsia="es-ES"/>
              <w14:ligatures w14:val="standardContextual"/>
            </w:rPr>
          </w:pPr>
          <w:hyperlink w:anchor="_Toc151746997" w:history="1">
            <w:r w:rsidRPr="009731AB">
              <w:rPr>
                <w:rStyle w:val="Hipervnculo"/>
              </w:rPr>
              <w:t>4. Consideraciones finales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_Toc151746997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AE47CFF" w14:textId="0FA1F14F" w:rsidR="008442B1" w:rsidRDefault="00A14B3A">
          <w:r>
            <w:rPr>
              <w:b/>
              <w:bCs/>
              <w:noProof/>
            </w:rPr>
            <w:fldChar w:fldCharType="end"/>
          </w:r>
        </w:p>
      </w:sdtContent>
    </w:sdt>
    <w:p w14:paraId="4A9C09BF" w14:textId="77777777" w:rsidR="008442B1" w:rsidRDefault="008442B1" w:rsidP="008442B1"/>
    <w:p w14:paraId="5F2EB1D3" w14:textId="77777777" w:rsidR="008442B1" w:rsidRDefault="008442B1" w:rsidP="008442B1"/>
    <w:p w14:paraId="1D68CE1C" w14:textId="77777777" w:rsidR="000F7075" w:rsidRDefault="000F7075" w:rsidP="008442B1"/>
    <w:p w14:paraId="58B7D592" w14:textId="77777777" w:rsidR="000F7075" w:rsidRDefault="000F7075" w:rsidP="008442B1"/>
    <w:p w14:paraId="1F89343B" w14:textId="77777777" w:rsidR="000F7075" w:rsidRDefault="000F7075" w:rsidP="008442B1"/>
    <w:p w14:paraId="6DA58E60" w14:textId="77777777" w:rsidR="000F7075" w:rsidRDefault="000F7075" w:rsidP="008442B1"/>
    <w:p w14:paraId="0353FC01" w14:textId="77777777" w:rsidR="000F7075" w:rsidRDefault="000F7075" w:rsidP="008442B1"/>
    <w:p w14:paraId="47F7610B" w14:textId="77777777" w:rsidR="000F7075" w:rsidRDefault="000F7075" w:rsidP="008442B1"/>
    <w:p w14:paraId="7852C30E" w14:textId="77777777" w:rsidR="000F7075" w:rsidRDefault="000F7075" w:rsidP="008442B1"/>
    <w:p w14:paraId="1A11DBB0" w14:textId="77777777" w:rsidR="000F7075" w:rsidRDefault="000F7075" w:rsidP="008442B1"/>
    <w:p w14:paraId="3A259C1F" w14:textId="77777777" w:rsidR="000F7075" w:rsidRDefault="000F7075" w:rsidP="008442B1"/>
    <w:p w14:paraId="4FE3190B" w14:textId="77777777" w:rsidR="000F7075" w:rsidRDefault="000F7075" w:rsidP="008442B1"/>
    <w:p w14:paraId="56449549" w14:textId="77777777" w:rsidR="000F7075" w:rsidRDefault="000F7075" w:rsidP="008442B1"/>
    <w:p w14:paraId="201FE6A4" w14:textId="77777777" w:rsidR="000F7075" w:rsidRDefault="000F7075" w:rsidP="008442B1"/>
    <w:p w14:paraId="02DFE23F" w14:textId="77777777" w:rsidR="000F7075" w:rsidRDefault="000F7075" w:rsidP="008442B1"/>
    <w:p w14:paraId="61F734FF" w14:textId="77777777" w:rsidR="000F7075" w:rsidRDefault="000F7075" w:rsidP="008442B1"/>
    <w:p w14:paraId="63B8F7A0" w14:textId="77777777" w:rsidR="000F7075" w:rsidRDefault="000F7075" w:rsidP="008442B1"/>
    <w:p w14:paraId="4A008F90" w14:textId="77777777" w:rsidR="000F7075" w:rsidRDefault="000F7075" w:rsidP="008442B1"/>
    <w:p w14:paraId="12906A5F" w14:textId="77777777" w:rsidR="000F7075" w:rsidRDefault="000F7075" w:rsidP="008442B1"/>
    <w:p w14:paraId="494D76EF" w14:textId="77777777" w:rsidR="000F7075" w:rsidRDefault="000F7075" w:rsidP="008442B1"/>
    <w:p w14:paraId="6EF1CAEC" w14:textId="77777777" w:rsidR="003D3723" w:rsidRDefault="003D3723" w:rsidP="008442B1"/>
    <w:p w14:paraId="4D02AFC0" w14:textId="77777777" w:rsidR="003D3723" w:rsidRDefault="00A27E86" w:rsidP="00A27E86">
      <w:pPr>
        <w:pStyle w:val="Ttulo1"/>
      </w:pPr>
      <w:bookmarkStart w:id="0" w:name="_Toc151746990"/>
      <w:r>
        <w:lastRenderedPageBreak/>
        <w:t xml:space="preserve">1. </w:t>
      </w:r>
      <w:r w:rsidR="00906D74" w:rsidRPr="00906D74">
        <w:t>Objetivo de la práctica</w:t>
      </w:r>
      <w:bookmarkEnd w:id="0"/>
    </w:p>
    <w:p w14:paraId="7B1D47DE" w14:textId="77777777" w:rsidR="008442B1" w:rsidRDefault="008442B1" w:rsidP="008442B1"/>
    <w:p w14:paraId="2D5AF7CD" w14:textId="2E6B083B" w:rsidR="00A27E86" w:rsidRDefault="001011F4" w:rsidP="008442B1">
      <w:r>
        <w:t>Veremos como cambiar de idioma en 4 sistemas operativos diferentes</w:t>
      </w:r>
    </w:p>
    <w:p w14:paraId="40B69A8E" w14:textId="77777777" w:rsidR="00A23917" w:rsidRDefault="00A23917" w:rsidP="008442B1"/>
    <w:p w14:paraId="15E13989" w14:textId="77777777" w:rsidR="00A27E86" w:rsidRDefault="00A27E86" w:rsidP="008442B1"/>
    <w:p w14:paraId="7C68E9DF" w14:textId="77777777" w:rsidR="00A27E86" w:rsidRDefault="00A27E86" w:rsidP="008442B1"/>
    <w:p w14:paraId="5FE11D8D" w14:textId="77777777" w:rsidR="00A27E86" w:rsidRDefault="00A27E86" w:rsidP="008442B1"/>
    <w:p w14:paraId="5A3788B5" w14:textId="77777777" w:rsidR="00A27E86" w:rsidRDefault="00A27E86" w:rsidP="008442B1"/>
    <w:p w14:paraId="1F846378" w14:textId="77777777" w:rsidR="00A27E86" w:rsidRDefault="00A27E86" w:rsidP="008442B1"/>
    <w:p w14:paraId="34E8B2A9" w14:textId="77777777" w:rsidR="00A27E86" w:rsidRDefault="00A27E86" w:rsidP="008442B1"/>
    <w:p w14:paraId="5E1ABC7C" w14:textId="77777777" w:rsidR="00A27E86" w:rsidRDefault="00A27E86" w:rsidP="008442B1"/>
    <w:p w14:paraId="42BDB8A3" w14:textId="77777777" w:rsidR="00A27E86" w:rsidRDefault="00A27E86" w:rsidP="008442B1"/>
    <w:p w14:paraId="03612C05" w14:textId="77777777" w:rsidR="00A27E86" w:rsidRDefault="00A27E86" w:rsidP="008442B1"/>
    <w:p w14:paraId="41E27762" w14:textId="77777777" w:rsidR="00A27E86" w:rsidRDefault="00A27E86" w:rsidP="008442B1"/>
    <w:p w14:paraId="280AD3F4" w14:textId="77777777" w:rsidR="00A27E86" w:rsidRDefault="00A27E86" w:rsidP="008442B1"/>
    <w:p w14:paraId="4271F9F4" w14:textId="77777777" w:rsidR="00A27E86" w:rsidRDefault="00A27E86" w:rsidP="008442B1"/>
    <w:p w14:paraId="298ED5F7" w14:textId="77777777" w:rsidR="00A27E86" w:rsidRDefault="00A27E86" w:rsidP="008442B1"/>
    <w:p w14:paraId="67B333C7" w14:textId="77777777" w:rsidR="00A27E86" w:rsidRDefault="00A27E86" w:rsidP="008442B1"/>
    <w:p w14:paraId="60D64B55" w14:textId="77777777" w:rsidR="00A27E86" w:rsidRDefault="00A27E86" w:rsidP="008442B1"/>
    <w:p w14:paraId="1814E741" w14:textId="77777777" w:rsidR="00A27E86" w:rsidRDefault="00A27E86" w:rsidP="008442B1"/>
    <w:p w14:paraId="74F86740" w14:textId="77777777" w:rsidR="00A27E86" w:rsidRDefault="00A27E86" w:rsidP="008442B1"/>
    <w:p w14:paraId="789DFCC1" w14:textId="77777777" w:rsidR="00A27E86" w:rsidRDefault="00A27E86" w:rsidP="008442B1"/>
    <w:p w14:paraId="5FF677B7" w14:textId="77777777" w:rsidR="00A27E86" w:rsidRDefault="00A27E86" w:rsidP="008442B1"/>
    <w:p w14:paraId="0D5B8E36" w14:textId="77777777" w:rsidR="00A27E86" w:rsidRDefault="00A27E86" w:rsidP="008442B1"/>
    <w:p w14:paraId="0C6B6238" w14:textId="77777777" w:rsidR="0049113D" w:rsidRDefault="0049113D" w:rsidP="008442B1"/>
    <w:p w14:paraId="0EA3C574" w14:textId="77777777" w:rsidR="0049113D" w:rsidRDefault="0049113D" w:rsidP="008442B1"/>
    <w:p w14:paraId="3BDAB514" w14:textId="77777777" w:rsidR="0049113D" w:rsidRDefault="0049113D" w:rsidP="008442B1"/>
    <w:p w14:paraId="5061941C" w14:textId="77777777" w:rsidR="0049113D" w:rsidRDefault="0049113D" w:rsidP="008442B1"/>
    <w:p w14:paraId="4A7BD9D4" w14:textId="77777777" w:rsidR="00A27E86" w:rsidRDefault="00A27E86" w:rsidP="008442B1"/>
    <w:p w14:paraId="0C6063D3" w14:textId="77777777" w:rsidR="00A27E86" w:rsidRDefault="00A27E86" w:rsidP="008442B1"/>
    <w:p w14:paraId="68E245E7" w14:textId="77777777" w:rsidR="00B644A2" w:rsidRDefault="005D2A56" w:rsidP="00CB1330">
      <w:pPr>
        <w:pStyle w:val="Ttulo1"/>
      </w:pPr>
      <w:bookmarkStart w:id="1" w:name="_Toc151746991"/>
      <w:r>
        <w:lastRenderedPageBreak/>
        <w:t xml:space="preserve">2. </w:t>
      </w:r>
      <w:r w:rsidR="00B70722" w:rsidRPr="00B70722">
        <w:t>Inventario de material necesario</w:t>
      </w:r>
      <w:bookmarkEnd w:id="1"/>
    </w:p>
    <w:p w14:paraId="6E488B7C" w14:textId="77777777" w:rsidR="00153530" w:rsidRDefault="00153530" w:rsidP="00B63F63"/>
    <w:p w14:paraId="495DA86C" w14:textId="3317A5B6" w:rsidR="00B63F63" w:rsidRDefault="003E2B26" w:rsidP="00B63F63">
      <w:pPr>
        <w:pStyle w:val="Prrafodelista"/>
        <w:numPr>
          <w:ilvl w:val="0"/>
          <w:numId w:val="26"/>
        </w:numPr>
      </w:pPr>
      <w:r>
        <w:t>Máquina</w:t>
      </w:r>
      <w:r w:rsidR="009676B9">
        <w:t xml:space="preserve"> virtual de Windows</w:t>
      </w:r>
      <w:r w:rsidR="001011F4">
        <w:t xml:space="preserve">, Windows Server, Ubuntu </w:t>
      </w:r>
      <w:r w:rsidR="009676B9">
        <w:t>y de Ubuntu</w:t>
      </w:r>
      <w:r w:rsidR="001011F4">
        <w:t xml:space="preserve"> Server</w:t>
      </w:r>
    </w:p>
    <w:p w14:paraId="4FCBEC4F" w14:textId="7684FB68" w:rsidR="00D47C17" w:rsidRDefault="00D47C17" w:rsidP="00D47C17">
      <w:pPr>
        <w:pStyle w:val="Prrafodelista"/>
        <w:numPr>
          <w:ilvl w:val="0"/>
          <w:numId w:val="26"/>
        </w:numPr>
      </w:pPr>
      <w:r>
        <w:t xml:space="preserve">PC </w:t>
      </w:r>
    </w:p>
    <w:p w14:paraId="701BF886" w14:textId="77777777" w:rsidR="00153530" w:rsidRDefault="00153530" w:rsidP="00C420DF">
      <w:pPr>
        <w:ind w:left="360"/>
      </w:pPr>
    </w:p>
    <w:p w14:paraId="7C1A1CD8" w14:textId="77777777" w:rsidR="00153530" w:rsidRDefault="00153530" w:rsidP="00C420DF">
      <w:pPr>
        <w:ind w:left="360"/>
      </w:pPr>
    </w:p>
    <w:p w14:paraId="10D18787" w14:textId="77777777" w:rsidR="00153530" w:rsidRDefault="00153530" w:rsidP="00C420DF">
      <w:pPr>
        <w:ind w:left="360"/>
      </w:pPr>
    </w:p>
    <w:p w14:paraId="5148FFA9" w14:textId="77777777" w:rsidR="00153530" w:rsidRDefault="00153530" w:rsidP="00C420DF">
      <w:pPr>
        <w:ind w:left="360"/>
      </w:pPr>
    </w:p>
    <w:p w14:paraId="7884EA61" w14:textId="77777777" w:rsidR="00153530" w:rsidRDefault="00153530" w:rsidP="00C420DF">
      <w:pPr>
        <w:ind w:left="360"/>
      </w:pPr>
    </w:p>
    <w:p w14:paraId="1E209256" w14:textId="77777777" w:rsidR="00153530" w:rsidRDefault="00153530" w:rsidP="00C420DF">
      <w:pPr>
        <w:ind w:left="360"/>
      </w:pPr>
    </w:p>
    <w:p w14:paraId="629AB3E6" w14:textId="77777777" w:rsidR="00153530" w:rsidRDefault="00153530" w:rsidP="00C420DF">
      <w:pPr>
        <w:ind w:left="360"/>
      </w:pPr>
    </w:p>
    <w:p w14:paraId="63F46368" w14:textId="77777777" w:rsidR="00153530" w:rsidRDefault="00153530" w:rsidP="00C420DF">
      <w:pPr>
        <w:ind w:left="360"/>
      </w:pPr>
    </w:p>
    <w:p w14:paraId="3196795B" w14:textId="77777777" w:rsidR="00153530" w:rsidRDefault="00153530" w:rsidP="00C420DF">
      <w:pPr>
        <w:ind w:left="360"/>
      </w:pPr>
    </w:p>
    <w:p w14:paraId="74BA5319" w14:textId="77777777" w:rsidR="00153530" w:rsidRDefault="00153530" w:rsidP="00C420DF">
      <w:pPr>
        <w:ind w:left="360"/>
      </w:pPr>
    </w:p>
    <w:p w14:paraId="2B12EB62" w14:textId="77777777" w:rsidR="00153530" w:rsidRDefault="00153530" w:rsidP="00C420DF">
      <w:pPr>
        <w:ind w:left="360"/>
      </w:pPr>
    </w:p>
    <w:p w14:paraId="0FDCC77A" w14:textId="77777777" w:rsidR="00153530" w:rsidRDefault="00153530" w:rsidP="00C420DF">
      <w:pPr>
        <w:ind w:left="360"/>
      </w:pPr>
    </w:p>
    <w:p w14:paraId="23DD41A1" w14:textId="77777777" w:rsidR="00153530" w:rsidRDefault="00153530" w:rsidP="00C420DF">
      <w:pPr>
        <w:ind w:left="360"/>
      </w:pPr>
    </w:p>
    <w:p w14:paraId="7A2B7AB4" w14:textId="77777777" w:rsidR="00153530" w:rsidRDefault="00153530" w:rsidP="00C420DF">
      <w:pPr>
        <w:ind w:left="360"/>
      </w:pPr>
    </w:p>
    <w:p w14:paraId="710F3496" w14:textId="77777777" w:rsidR="00153530" w:rsidRDefault="00153530" w:rsidP="00C420DF">
      <w:pPr>
        <w:ind w:left="360"/>
      </w:pPr>
    </w:p>
    <w:p w14:paraId="6F615F97" w14:textId="77777777" w:rsidR="00153530" w:rsidRDefault="00153530" w:rsidP="00C420DF">
      <w:pPr>
        <w:ind w:left="360"/>
      </w:pPr>
    </w:p>
    <w:p w14:paraId="059D22DD" w14:textId="77777777" w:rsidR="00153530" w:rsidRDefault="00153530" w:rsidP="00C420DF">
      <w:pPr>
        <w:ind w:left="360"/>
      </w:pPr>
    </w:p>
    <w:p w14:paraId="784F2743" w14:textId="77777777" w:rsidR="00153530" w:rsidRDefault="00153530" w:rsidP="00C420DF">
      <w:pPr>
        <w:ind w:left="360"/>
      </w:pPr>
    </w:p>
    <w:p w14:paraId="0FA23146" w14:textId="77777777" w:rsidR="00153530" w:rsidRDefault="00153530" w:rsidP="00C420DF">
      <w:pPr>
        <w:ind w:left="360"/>
      </w:pPr>
    </w:p>
    <w:p w14:paraId="5C490EB0" w14:textId="77777777" w:rsidR="00153530" w:rsidRDefault="00153530" w:rsidP="00C420DF">
      <w:pPr>
        <w:ind w:left="360"/>
      </w:pPr>
    </w:p>
    <w:p w14:paraId="79C561FB" w14:textId="77777777" w:rsidR="00153530" w:rsidRDefault="00153530" w:rsidP="00C420DF">
      <w:pPr>
        <w:ind w:left="360"/>
      </w:pPr>
    </w:p>
    <w:p w14:paraId="244CD78A" w14:textId="77777777" w:rsidR="00153530" w:rsidRDefault="00153530" w:rsidP="00C420DF">
      <w:pPr>
        <w:ind w:left="360"/>
      </w:pPr>
    </w:p>
    <w:p w14:paraId="32F59EA1" w14:textId="77777777" w:rsidR="00153530" w:rsidRDefault="00153530" w:rsidP="00C420DF">
      <w:pPr>
        <w:ind w:left="360"/>
      </w:pPr>
    </w:p>
    <w:p w14:paraId="13D343A2" w14:textId="77777777" w:rsidR="00153530" w:rsidRDefault="00153530" w:rsidP="00C420DF">
      <w:pPr>
        <w:ind w:left="360"/>
      </w:pPr>
    </w:p>
    <w:p w14:paraId="2AD659B9" w14:textId="77777777" w:rsidR="00153530" w:rsidRDefault="00153530" w:rsidP="00C420DF">
      <w:pPr>
        <w:ind w:left="360"/>
      </w:pPr>
    </w:p>
    <w:p w14:paraId="429FBF95" w14:textId="77777777" w:rsidR="00153530" w:rsidRDefault="00153530" w:rsidP="00293263"/>
    <w:p w14:paraId="05858908" w14:textId="5ED9586F" w:rsidR="00153530" w:rsidRDefault="00153530" w:rsidP="00153530">
      <w:pPr>
        <w:pStyle w:val="Ttulo1"/>
      </w:pPr>
      <w:bookmarkStart w:id="2" w:name="_Toc151746992"/>
      <w:r>
        <w:lastRenderedPageBreak/>
        <w:t>3.</w:t>
      </w:r>
      <w:r w:rsidRPr="00153530">
        <w:t xml:space="preserve"> Ejecución</w:t>
      </w:r>
      <w:bookmarkEnd w:id="2"/>
    </w:p>
    <w:p w14:paraId="6EE69979" w14:textId="3950CABC" w:rsidR="00153530" w:rsidRPr="00153530" w:rsidRDefault="00153530" w:rsidP="00153530"/>
    <w:p w14:paraId="02C3A346" w14:textId="11285A9D" w:rsidR="002E4F6B" w:rsidRDefault="00BB3623" w:rsidP="00BB3623">
      <w:pPr>
        <w:pStyle w:val="Ttulo2"/>
      </w:pPr>
      <w:bookmarkStart w:id="3" w:name="_Toc151746993"/>
      <w:r>
        <w:t>3.1 Windows 10</w:t>
      </w:r>
      <w:bookmarkEnd w:id="3"/>
    </w:p>
    <w:p w14:paraId="6988C2E8" w14:textId="77777777" w:rsidR="00FF6383" w:rsidRDefault="00FF6383" w:rsidP="00153530">
      <w:pPr>
        <w:tabs>
          <w:tab w:val="left" w:pos="5010"/>
        </w:tabs>
      </w:pPr>
    </w:p>
    <w:p w14:paraId="1F830264" w14:textId="08672F95" w:rsidR="00FF6383" w:rsidRDefault="00BB3623" w:rsidP="00153530">
      <w:pPr>
        <w:tabs>
          <w:tab w:val="left" w:pos="5010"/>
        </w:tabs>
      </w:pPr>
      <w:r>
        <w:t>Vamos a opciones de idioma.</w:t>
      </w:r>
    </w:p>
    <w:p w14:paraId="3B173353" w14:textId="241EAD84" w:rsidR="00BB3623" w:rsidRDefault="00BB3623" w:rsidP="00153530">
      <w:pPr>
        <w:tabs>
          <w:tab w:val="left" w:pos="5010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9FFAFC" wp14:editId="5AA4AC47">
            <wp:simplePos x="0" y="0"/>
            <wp:positionH relativeFrom="margin">
              <wp:align>left</wp:align>
            </wp:positionH>
            <wp:positionV relativeFrom="paragraph">
              <wp:posOffset>2750820</wp:posOffset>
            </wp:positionV>
            <wp:extent cx="2923540" cy="1224280"/>
            <wp:effectExtent l="0" t="0" r="0" b="0"/>
            <wp:wrapThrough wrapText="bothSides">
              <wp:wrapPolygon edited="0">
                <wp:start x="0" y="0"/>
                <wp:lineTo x="0" y="21174"/>
                <wp:lineTo x="21394" y="21174"/>
                <wp:lineTo x="21394" y="0"/>
                <wp:lineTo x="0" y="0"/>
              </wp:wrapPolygon>
            </wp:wrapThrough>
            <wp:docPr id="15889326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3540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4EA0C6FA" wp14:editId="0C66F3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95595" cy="2187575"/>
            <wp:effectExtent l="0" t="0" r="0" b="3175"/>
            <wp:wrapThrough wrapText="bothSides">
              <wp:wrapPolygon edited="0">
                <wp:start x="0" y="0"/>
                <wp:lineTo x="0" y="21443"/>
                <wp:lineTo x="21506" y="21443"/>
                <wp:lineTo x="21506" y="0"/>
                <wp:lineTo x="0" y="0"/>
              </wp:wrapPolygon>
            </wp:wrapThrough>
            <wp:docPr id="272823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Instalamos el idioma que queremos.</w:t>
      </w:r>
    </w:p>
    <w:p w14:paraId="0179EE25" w14:textId="47F3606B" w:rsidR="00BB3623" w:rsidRDefault="00BB3623" w:rsidP="00153530">
      <w:pPr>
        <w:tabs>
          <w:tab w:val="left" w:pos="5010"/>
        </w:tabs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0B22269" wp14:editId="5EC6BCF0">
            <wp:simplePos x="0" y="0"/>
            <wp:positionH relativeFrom="margin">
              <wp:align>right</wp:align>
            </wp:positionH>
            <wp:positionV relativeFrom="paragraph">
              <wp:posOffset>4307</wp:posOffset>
            </wp:positionV>
            <wp:extent cx="2420620" cy="4182110"/>
            <wp:effectExtent l="0" t="0" r="0" b="8890"/>
            <wp:wrapThrough wrapText="bothSides">
              <wp:wrapPolygon edited="0">
                <wp:start x="0" y="0"/>
                <wp:lineTo x="0" y="21548"/>
                <wp:lineTo x="21419" y="21548"/>
                <wp:lineTo x="21419" y="0"/>
                <wp:lineTo x="0" y="0"/>
              </wp:wrapPolygon>
            </wp:wrapThrough>
            <wp:docPr id="173201822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20" cy="418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8C4A3E" w14:textId="1A7984EC" w:rsidR="00B2674D" w:rsidRDefault="00BB3623" w:rsidP="00153530">
      <w:pPr>
        <w:tabs>
          <w:tab w:val="left" w:pos="5010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FD19EAD" wp14:editId="42ED2129">
            <wp:simplePos x="0" y="0"/>
            <wp:positionH relativeFrom="margin">
              <wp:align>left</wp:align>
            </wp:positionH>
            <wp:positionV relativeFrom="paragraph">
              <wp:posOffset>1422400</wp:posOffset>
            </wp:positionV>
            <wp:extent cx="2901950" cy="2097405"/>
            <wp:effectExtent l="0" t="0" r="0" b="0"/>
            <wp:wrapThrough wrapText="bothSides">
              <wp:wrapPolygon edited="0">
                <wp:start x="0" y="0"/>
                <wp:lineTo x="0" y="21384"/>
                <wp:lineTo x="21411" y="21384"/>
                <wp:lineTo x="21411" y="0"/>
                <wp:lineTo x="0" y="0"/>
              </wp:wrapPolygon>
            </wp:wrapThrough>
            <wp:docPr id="79821959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09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A4A9E" w14:textId="4D598A93" w:rsidR="00B2674D" w:rsidRDefault="00B2674D" w:rsidP="00153530">
      <w:pPr>
        <w:tabs>
          <w:tab w:val="left" w:pos="5010"/>
        </w:tabs>
      </w:pPr>
    </w:p>
    <w:p w14:paraId="1E6038D7" w14:textId="7A70E1DB" w:rsidR="00B2674D" w:rsidRDefault="00B2674D" w:rsidP="00153530">
      <w:pPr>
        <w:tabs>
          <w:tab w:val="left" w:pos="5010"/>
        </w:tabs>
      </w:pPr>
    </w:p>
    <w:p w14:paraId="263FF231" w14:textId="77777777" w:rsidR="00BB3623" w:rsidRDefault="00BB3623" w:rsidP="00153530">
      <w:pPr>
        <w:tabs>
          <w:tab w:val="left" w:pos="5010"/>
        </w:tabs>
      </w:pPr>
    </w:p>
    <w:p w14:paraId="3C4FB7DF" w14:textId="08A5B9C4" w:rsidR="00BB3623" w:rsidRDefault="00BB3623" w:rsidP="00153530">
      <w:pPr>
        <w:tabs>
          <w:tab w:val="left" w:pos="5010"/>
        </w:tabs>
      </w:pPr>
      <w:r>
        <w:lastRenderedPageBreak/>
        <w:t>Ya estaría instalado.</w:t>
      </w:r>
    </w:p>
    <w:p w14:paraId="4FBC027E" w14:textId="58D44415" w:rsidR="00B2674D" w:rsidRDefault="00BB3623" w:rsidP="00153530">
      <w:pPr>
        <w:tabs>
          <w:tab w:val="left" w:pos="5010"/>
        </w:tabs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D61C1FC" wp14:editId="37D0CDE8">
            <wp:simplePos x="0" y="0"/>
            <wp:positionH relativeFrom="margin">
              <wp:align>left</wp:align>
            </wp:positionH>
            <wp:positionV relativeFrom="paragraph">
              <wp:posOffset>11319</wp:posOffset>
            </wp:positionV>
            <wp:extent cx="3668395" cy="2472690"/>
            <wp:effectExtent l="0" t="0" r="8255" b="3810"/>
            <wp:wrapThrough wrapText="bothSides">
              <wp:wrapPolygon edited="0">
                <wp:start x="0" y="0"/>
                <wp:lineTo x="0" y="21467"/>
                <wp:lineTo x="21536" y="21467"/>
                <wp:lineTo x="21536" y="0"/>
                <wp:lineTo x="0" y="0"/>
              </wp:wrapPolygon>
            </wp:wrapThrough>
            <wp:docPr id="181670361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64" cy="2475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6EC55" w14:textId="77777777" w:rsidR="00B2674D" w:rsidRDefault="00B2674D" w:rsidP="00153530">
      <w:pPr>
        <w:tabs>
          <w:tab w:val="left" w:pos="5010"/>
        </w:tabs>
      </w:pPr>
    </w:p>
    <w:p w14:paraId="4929D236" w14:textId="7BF7D04E" w:rsidR="00B2674D" w:rsidRDefault="00B2674D" w:rsidP="00153530">
      <w:pPr>
        <w:tabs>
          <w:tab w:val="left" w:pos="5010"/>
        </w:tabs>
      </w:pPr>
    </w:p>
    <w:p w14:paraId="0B49213C" w14:textId="77777777" w:rsidR="00B2674D" w:rsidRDefault="00B2674D" w:rsidP="00153530">
      <w:pPr>
        <w:tabs>
          <w:tab w:val="left" w:pos="5010"/>
        </w:tabs>
      </w:pPr>
    </w:p>
    <w:p w14:paraId="22D8872C" w14:textId="77777777" w:rsidR="00B2674D" w:rsidRDefault="00B2674D" w:rsidP="00153530">
      <w:pPr>
        <w:tabs>
          <w:tab w:val="left" w:pos="5010"/>
        </w:tabs>
      </w:pPr>
    </w:p>
    <w:p w14:paraId="26B3B0DC" w14:textId="69C0D47E" w:rsidR="009676B9" w:rsidRDefault="009676B9" w:rsidP="00153530">
      <w:pPr>
        <w:tabs>
          <w:tab w:val="left" w:pos="5010"/>
        </w:tabs>
      </w:pPr>
    </w:p>
    <w:p w14:paraId="1E62467F" w14:textId="5FF62A15" w:rsidR="009676B9" w:rsidRDefault="009676B9" w:rsidP="00153530">
      <w:pPr>
        <w:tabs>
          <w:tab w:val="left" w:pos="5010"/>
        </w:tabs>
      </w:pPr>
    </w:p>
    <w:p w14:paraId="5001C9A9" w14:textId="77777777" w:rsidR="009676B9" w:rsidRDefault="009676B9" w:rsidP="00153530">
      <w:pPr>
        <w:tabs>
          <w:tab w:val="left" w:pos="5010"/>
        </w:tabs>
      </w:pPr>
    </w:p>
    <w:p w14:paraId="3E5F4319" w14:textId="77777777" w:rsidR="009676B9" w:rsidRDefault="009676B9" w:rsidP="00153530">
      <w:pPr>
        <w:tabs>
          <w:tab w:val="left" w:pos="5010"/>
        </w:tabs>
      </w:pPr>
    </w:p>
    <w:p w14:paraId="0B7F67AD" w14:textId="3A37EA4E" w:rsidR="00BB3623" w:rsidRDefault="00BB3623" w:rsidP="00153530">
      <w:pPr>
        <w:tabs>
          <w:tab w:val="left" w:pos="5010"/>
        </w:tabs>
      </w:pPr>
      <w:r>
        <w:t xml:space="preserve">Solo nos quedaría decirle al sistema que </w:t>
      </w:r>
      <w:r w:rsidR="005F09ED">
        <w:t>este sea el idioma</w:t>
      </w:r>
    </w:p>
    <w:p w14:paraId="20F777B8" w14:textId="0E2481FD" w:rsidR="00BB3623" w:rsidRDefault="00A857E1" w:rsidP="00153530">
      <w:pPr>
        <w:tabs>
          <w:tab w:val="left" w:pos="5010"/>
        </w:tabs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1D209C4" wp14:editId="299B7D9C">
            <wp:simplePos x="0" y="0"/>
            <wp:positionH relativeFrom="margin">
              <wp:align>left</wp:align>
            </wp:positionH>
            <wp:positionV relativeFrom="paragraph">
              <wp:posOffset>19271</wp:posOffset>
            </wp:positionV>
            <wp:extent cx="4486275" cy="1638300"/>
            <wp:effectExtent l="0" t="0" r="9525" b="0"/>
            <wp:wrapThrough wrapText="bothSides">
              <wp:wrapPolygon edited="0">
                <wp:start x="0" y="0"/>
                <wp:lineTo x="0" y="21349"/>
                <wp:lineTo x="21554" y="21349"/>
                <wp:lineTo x="21554" y="0"/>
                <wp:lineTo x="0" y="0"/>
              </wp:wrapPolygon>
            </wp:wrapThrough>
            <wp:docPr id="200533473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029B9" w14:textId="77777777" w:rsidR="009676B9" w:rsidRDefault="009676B9" w:rsidP="00153530">
      <w:pPr>
        <w:tabs>
          <w:tab w:val="left" w:pos="5010"/>
        </w:tabs>
      </w:pPr>
    </w:p>
    <w:p w14:paraId="24980D92" w14:textId="77777777" w:rsidR="009676B9" w:rsidRDefault="009676B9" w:rsidP="00153530">
      <w:pPr>
        <w:tabs>
          <w:tab w:val="left" w:pos="5010"/>
        </w:tabs>
      </w:pPr>
    </w:p>
    <w:p w14:paraId="4BBCEEEE" w14:textId="77777777" w:rsidR="009676B9" w:rsidRDefault="009676B9" w:rsidP="00153530">
      <w:pPr>
        <w:tabs>
          <w:tab w:val="left" w:pos="5010"/>
        </w:tabs>
      </w:pPr>
    </w:p>
    <w:p w14:paraId="365716E2" w14:textId="77777777" w:rsidR="009676B9" w:rsidRDefault="009676B9" w:rsidP="00153530">
      <w:pPr>
        <w:tabs>
          <w:tab w:val="left" w:pos="5010"/>
        </w:tabs>
      </w:pPr>
    </w:p>
    <w:p w14:paraId="76E639D2" w14:textId="342AC81C" w:rsidR="009676B9" w:rsidRDefault="009676B9" w:rsidP="00153530">
      <w:pPr>
        <w:tabs>
          <w:tab w:val="left" w:pos="5010"/>
        </w:tabs>
      </w:pPr>
    </w:p>
    <w:p w14:paraId="09653B64" w14:textId="11F3DC2C" w:rsidR="00A857E1" w:rsidRDefault="00A857E1" w:rsidP="00153530">
      <w:pPr>
        <w:tabs>
          <w:tab w:val="left" w:pos="5010"/>
        </w:tabs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A82C719" wp14:editId="171A571F">
            <wp:simplePos x="0" y="0"/>
            <wp:positionH relativeFrom="margin">
              <wp:posOffset>-12504</wp:posOffset>
            </wp:positionH>
            <wp:positionV relativeFrom="paragraph">
              <wp:posOffset>286026</wp:posOffset>
            </wp:positionV>
            <wp:extent cx="5393690" cy="2707640"/>
            <wp:effectExtent l="0" t="0" r="0" b="0"/>
            <wp:wrapThrough wrapText="bothSides">
              <wp:wrapPolygon edited="0">
                <wp:start x="0" y="0"/>
                <wp:lineTo x="0" y="21428"/>
                <wp:lineTo x="21514" y="21428"/>
                <wp:lineTo x="21514" y="0"/>
                <wp:lineTo x="0" y="0"/>
              </wp:wrapPolygon>
            </wp:wrapThrough>
            <wp:docPr id="76831428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Cerramos sesión y volvemos a abrir y ya estaría.</w:t>
      </w:r>
    </w:p>
    <w:p w14:paraId="6CAD1B01" w14:textId="1BD9EA07" w:rsidR="009676B9" w:rsidRDefault="009676B9" w:rsidP="00153530">
      <w:pPr>
        <w:tabs>
          <w:tab w:val="left" w:pos="5010"/>
        </w:tabs>
      </w:pPr>
    </w:p>
    <w:p w14:paraId="23D1C231" w14:textId="77777777" w:rsidR="009676B9" w:rsidRDefault="009676B9" w:rsidP="00153530">
      <w:pPr>
        <w:tabs>
          <w:tab w:val="left" w:pos="5010"/>
        </w:tabs>
      </w:pPr>
    </w:p>
    <w:p w14:paraId="3473E923" w14:textId="77777777" w:rsidR="00BB3623" w:rsidRDefault="00BB3623" w:rsidP="00153530">
      <w:pPr>
        <w:tabs>
          <w:tab w:val="left" w:pos="5010"/>
        </w:tabs>
      </w:pPr>
    </w:p>
    <w:p w14:paraId="32D86397" w14:textId="042C254D" w:rsidR="009F48AB" w:rsidRDefault="00434413" w:rsidP="00434413">
      <w:pPr>
        <w:pStyle w:val="Ttulo2"/>
      </w:pPr>
      <w:bookmarkStart w:id="4" w:name="_Toc151746994"/>
      <w:r>
        <w:lastRenderedPageBreak/>
        <w:t>3.2 Windows Server</w:t>
      </w:r>
      <w:bookmarkEnd w:id="4"/>
    </w:p>
    <w:p w14:paraId="04534AB2" w14:textId="0DC25815" w:rsidR="00434413" w:rsidRDefault="00434413" w:rsidP="00434413"/>
    <w:p w14:paraId="7EC30610" w14:textId="1D4B0655" w:rsidR="00434413" w:rsidRDefault="00295CE6" w:rsidP="00434413">
      <w:r>
        <w:rPr>
          <w:noProof/>
        </w:rPr>
        <w:drawing>
          <wp:anchor distT="0" distB="0" distL="114300" distR="114300" simplePos="0" relativeHeight="251670528" behindDoc="1" locked="0" layoutInCell="1" allowOverlap="1" wp14:anchorId="4E0790D8" wp14:editId="6C389F11">
            <wp:simplePos x="0" y="0"/>
            <wp:positionH relativeFrom="margin">
              <wp:align>left</wp:align>
            </wp:positionH>
            <wp:positionV relativeFrom="paragraph">
              <wp:posOffset>235806</wp:posOffset>
            </wp:positionV>
            <wp:extent cx="4679315" cy="2051050"/>
            <wp:effectExtent l="0" t="0" r="6985" b="6350"/>
            <wp:wrapThrough wrapText="bothSides">
              <wp:wrapPolygon edited="0">
                <wp:start x="0" y="0"/>
                <wp:lineTo x="0" y="21466"/>
                <wp:lineTo x="21544" y="21466"/>
                <wp:lineTo x="21544" y="0"/>
                <wp:lineTo x="0" y="0"/>
              </wp:wrapPolygon>
            </wp:wrapThrough>
            <wp:docPr id="189284560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31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413">
        <w:t>Sera igual que con el Windows 10, vamos a configuración del sistema.</w:t>
      </w:r>
    </w:p>
    <w:p w14:paraId="5ED41008" w14:textId="488E7C80" w:rsidR="00434413" w:rsidRPr="00434413" w:rsidRDefault="00434413" w:rsidP="00434413"/>
    <w:p w14:paraId="3746598A" w14:textId="77777777" w:rsidR="00BB3623" w:rsidRDefault="00BB3623" w:rsidP="00153530">
      <w:pPr>
        <w:tabs>
          <w:tab w:val="left" w:pos="5010"/>
        </w:tabs>
      </w:pPr>
    </w:p>
    <w:p w14:paraId="29787AE1" w14:textId="77777777" w:rsidR="00BB3623" w:rsidRDefault="00BB3623" w:rsidP="00153530">
      <w:pPr>
        <w:tabs>
          <w:tab w:val="left" w:pos="5010"/>
        </w:tabs>
      </w:pPr>
    </w:p>
    <w:p w14:paraId="6763AE4E" w14:textId="77777777" w:rsidR="00BB3623" w:rsidRDefault="00BB3623" w:rsidP="00153530">
      <w:pPr>
        <w:tabs>
          <w:tab w:val="left" w:pos="5010"/>
        </w:tabs>
      </w:pPr>
    </w:p>
    <w:p w14:paraId="3077F5E6" w14:textId="77777777" w:rsidR="00BB3623" w:rsidRDefault="00BB3623" w:rsidP="00153530">
      <w:pPr>
        <w:tabs>
          <w:tab w:val="left" w:pos="5010"/>
        </w:tabs>
      </w:pPr>
    </w:p>
    <w:p w14:paraId="664C6D70" w14:textId="77777777" w:rsidR="00BB3623" w:rsidRDefault="00BB3623" w:rsidP="00153530">
      <w:pPr>
        <w:tabs>
          <w:tab w:val="left" w:pos="5010"/>
        </w:tabs>
      </w:pPr>
    </w:p>
    <w:p w14:paraId="49F646A4" w14:textId="7A682656" w:rsidR="00BB3623" w:rsidRDefault="00BB3623" w:rsidP="00153530">
      <w:pPr>
        <w:tabs>
          <w:tab w:val="left" w:pos="5010"/>
        </w:tabs>
      </w:pPr>
    </w:p>
    <w:p w14:paraId="2195A493" w14:textId="34B21170" w:rsidR="00BB3623" w:rsidRDefault="00295CE6" w:rsidP="00153530">
      <w:pPr>
        <w:tabs>
          <w:tab w:val="left" w:pos="5010"/>
        </w:tabs>
      </w:pPr>
      <w:r>
        <w:t>Instalamos el idioma</w:t>
      </w:r>
    </w:p>
    <w:p w14:paraId="2248C768" w14:textId="0893ABFA" w:rsidR="00295CE6" w:rsidRDefault="00295CE6" w:rsidP="00153530">
      <w:pPr>
        <w:tabs>
          <w:tab w:val="left" w:pos="501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3958E2F1" wp14:editId="73E00CC6">
            <wp:simplePos x="0" y="0"/>
            <wp:positionH relativeFrom="margin">
              <wp:align>left</wp:align>
            </wp:positionH>
            <wp:positionV relativeFrom="paragraph">
              <wp:posOffset>6736</wp:posOffset>
            </wp:positionV>
            <wp:extent cx="3283585" cy="1593215"/>
            <wp:effectExtent l="0" t="0" r="0" b="6985"/>
            <wp:wrapThrough wrapText="bothSides">
              <wp:wrapPolygon edited="0">
                <wp:start x="0" y="0"/>
                <wp:lineTo x="0" y="21436"/>
                <wp:lineTo x="21429" y="21436"/>
                <wp:lineTo x="21429" y="0"/>
                <wp:lineTo x="0" y="0"/>
              </wp:wrapPolygon>
            </wp:wrapThrough>
            <wp:docPr id="2780627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199" cy="159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80A250" w14:textId="1933AE39" w:rsidR="00BB3623" w:rsidRDefault="00BB3623" w:rsidP="00153530">
      <w:pPr>
        <w:tabs>
          <w:tab w:val="left" w:pos="5010"/>
        </w:tabs>
      </w:pPr>
    </w:p>
    <w:p w14:paraId="19870B9F" w14:textId="42E69C94" w:rsidR="00BB3623" w:rsidRDefault="00BB3623" w:rsidP="00153530">
      <w:pPr>
        <w:tabs>
          <w:tab w:val="left" w:pos="5010"/>
        </w:tabs>
      </w:pPr>
    </w:p>
    <w:p w14:paraId="566C0541" w14:textId="763263BE" w:rsidR="00BB3623" w:rsidRDefault="00BB3623" w:rsidP="00153530">
      <w:pPr>
        <w:tabs>
          <w:tab w:val="left" w:pos="5010"/>
        </w:tabs>
      </w:pPr>
    </w:p>
    <w:p w14:paraId="233AF06F" w14:textId="39B5556D" w:rsidR="00BB3623" w:rsidRDefault="00BB3623" w:rsidP="00153530">
      <w:pPr>
        <w:tabs>
          <w:tab w:val="left" w:pos="5010"/>
        </w:tabs>
      </w:pPr>
    </w:p>
    <w:p w14:paraId="0EFB77B6" w14:textId="0CCDFD94" w:rsidR="00BB3623" w:rsidRDefault="00295CE6" w:rsidP="00153530">
      <w:pPr>
        <w:tabs>
          <w:tab w:val="left" w:pos="5010"/>
        </w:tabs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7B89AC9" wp14:editId="276EBCB2">
            <wp:simplePos x="0" y="0"/>
            <wp:positionH relativeFrom="margin">
              <wp:align>left</wp:align>
            </wp:positionH>
            <wp:positionV relativeFrom="paragraph">
              <wp:posOffset>117089</wp:posOffset>
            </wp:positionV>
            <wp:extent cx="2957830" cy="1828800"/>
            <wp:effectExtent l="0" t="0" r="0" b="0"/>
            <wp:wrapThrough wrapText="bothSides">
              <wp:wrapPolygon edited="0">
                <wp:start x="0" y="0"/>
                <wp:lineTo x="0" y="21375"/>
                <wp:lineTo x="21424" y="21375"/>
                <wp:lineTo x="21424" y="0"/>
                <wp:lineTo x="0" y="0"/>
              </wp:wrapPolygon>
            </wp:wrapThrough>
            <wp:docPr id="107748853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645" cy="183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AD82A" w14:textId="2A0E1654" w:rsidR="00BB3623" w:rsidRDefault="00BB3623" w:rsidP="00153530">
      <w:pPr>
        <w:tabs>
          <w:tab w:val="left" w:pos="5010"/>
        </w:tabs>
      </w:pPr>
    </w:p>
    <w:p w14:paraId="6211FC27" w14:textId="3ACE0621" w:rsidR="00BB3623" w:rsidRDefault="00BB3623" w:rsidP="00153530">
      <w:pPr>
        <w:tabs>
          <w:tab w:val="left" w:pos="5010"/>
        </w:tabs>
      </w:pPr>
    </w:p>
    <w:p w14:paraId="05AA7F28" w14:textId="77777777" w:rsidR="00BB3623" w:rsidRDefault="00BB3623" w:rsidP="00153530">
      <w:pPr>
        <w:tabs>
          <w:tab w:val="left" w:pos="5010"/>
        </w:tabs>
      </w:pPr>
    </w:p>
    <w:p w14:paraId="4B2F3C09" w14:textId="77777777" w:rsidR="00BB3623" w:rsidRDefault="00BB3623" w:rsidP="00153530">
      <w:pPr>
        <w:tabs>
          <w:tab w:val="left" w:pos="5010"/>
        </w:tabs>
      </w:pPr>
    </w:p>
    <w:p w14:paraId="374D19E9" w14:textId="77777777" w:rsidR="00BB3623" w:rsidRDefault="00BB3623" w:rsidP="00153530">
      <w:pPr>
        <w:tabs>
          <w:tab w:val="left" w:pos="5010"/>
        </w:tabs>
      </w:pPr>
    </w:p>
    <w:p w14:paraId="11FF2B2B" w14:textId="77777777" w:rsidR="00BB3623" w:rsidRDefault="00BB3623" w:rsidP="00153530">
      <w:pPr>
        <w:tabs>
          <w:tab w:val="left" w:pos="5010"/>
        </w:tabs>
      </w:pPr>
    </w:p>
    <w:p w14:paraId="62F974F9" w14:textId="5E9C71F7" w:rsidR="00BB3623" w:rsidRDefault="00295CE6" w:rsidP="00153530">
      <w:pPr>
        <w:tabs>
          <w:tab w:val="left" w:pos="5010"/>
        </w:tabs>
      </w:pPr>
      <w:r>
        <w:t>Y volvemos a decir cual es el idioma que queremos</w:t>
      </w:r>
    </w:p>
    <w:p w14:paraId="6020D0D3" w14:textId="32CCF848" w:rsidR="00BB3623" w:rsidRDefault="00295CE6" w:rsidP="00153530">
      <w:pPr>
        <w:tabs>
          <w:tab w:val="left" w:pos="5010"/>
        </w:tabs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662DC268" wp14:editId="41189E46">
            <wp:simplePos x="0" y="0"/>
            <wp:positionH relativeFrom="margin">
              <wp:align>left</wp:align>
            </wp:positionH>
            <wp:positionV relativeFrom="paragraph">
              <wp:posOffset>11955</wp:posOffset>
            </wp:positionV>
            <wp:extent cx="3243580" cy="1830070"/>
            <wp:effectExtent l="0" t="0" r="0" b="0"/>
            <wp:wrapThrough wrapText="bothSides">
              <wp:wrapPolygon edited="0">
                <wp:start x="0" y="0"/>
                <wp:lineTo x="0" y="21360"/>
                <wp:lineTo x="21439" y="21360"/>
                <wp:lineTo x="21439" y="0"/>
                <wp:lineTo x="0" y="0"/>
              </wp:wrapPolygon>
            </wp:wrapThrough>
            <wp:docPr id="72417744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205" cy="183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8BEBB" w14:textId="77777777" w:rsidR="00BB3623" w:rsidRDefault="00BB3623" w:rsidP="00153530">
      <w:pPr>
        <w:tabs>
          <w:tab w:val="left" w:pos="5010"/>
        </w:tabs>
      </w:pPr>
    </w:p>
    <w:p w14:paraId="43F6CF0C" w14:textId="77777777" w:rsidR="00295CE6" w:rsidRDefault="00295CE6" w:rsidP="00153530">
      <w:pPr>
        <w:tabs>
          <w:tab w:val="left" w:pos="5010"/>
        </w:tabs>
      </w:pPr>
    </w:p>
    <w:p w14:paraId="1DC0AC91" w14:textId="77777777" w:rsidR="00295CE6" w:rsidRDefault="00295CE6" w:rsidP="00153530">
      <w:pPr>
        <w:tabs>
          <w:tab w:val="left" w:pos="5010"/>
        </w:tabs>
      </w:pPr>
    </w:p>
    <w:p w14:paraId="06367D49" w14:textId="77777777" w:rsidR="00295CE6" w:rsidRDefault="00295CE6" w:rsidP="00153530">
      <w:pPr>
        <w:tabs>
          <w:tab w:val="left" w:pos="5010"/>
        </w:tabs>
      </w:pPr>
    </w:p>
    <w:p w14:paraId="5EAF6326" w14:textId="77777777" w:rsidR="00BB3623" w:rsidRDefault="00BB3623" w:rsidP="00153530">
      <w:pPr>
        <w:tabs>
          <w:tab w:val="left" w:pos="5010"/>
        </w:tabs>
      </w:pPr>
    </w:p>
    <w:p w14:paraId="64D3A8A4" w14:textId="77777777" w:rsidR="00BB3623" w:rsidRDefault="00BB3623" w:rsidP="00153530">
      <w:pPr>
        <w:tabs>
          <w:tab w:val="left" w:pos="5010"/>
        </w:tabs>
      </w:pPr>
    </w:p>
    <w:p w14:paraId="506CDE3E" w14:textId="67D19DF6" w:rsidR="00BB3623" w:rsidRDefault="00225C90" w:rsidP="00153530">
      <w:pPr>
        <w:tabs>
          <w:tab w:val="left" w:pos="5010"/>
        </w:tabs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325F344" wp14:editId="477D63E3">
            <wp:simplePos x="0" y="0"/>
            <wp:positionH relativeFrom="margin">
              <wp:align>right</wp:align>
            </wp:positionH>
            <wp:positionV relativeFrom="paragraph">
              <wp:posOffset>294198</wp:posOffset>
            </wp:positionV>
            <wp:extent cx="5396865" cy="2120265"/>
            <wp:effectExtent l="0" t="0" r="0" b="0"/>
            <wp:wrapThrough wrapText="bothSides">
              <wp:wrapPolygon edited="0">
                <wp:start x="0" y="0"/>
                <wp:lineTo x="0" y="21348"/>
                <wp:lineTo x="21501" y="21348"/>
                <wp:lineTo x="21501" y="0"/>
                <wp:lineTo x="0" y="0"/>
              </wp:wrapPolygon>
            </wp:wrapThrough>
            <wp:docPr id="1812751277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Comprobamos</w:t>
      </w:r>
    </w:p>
    <w:p w14:paraId="63459ECD" w14:textId="6753964A" w:rsidR="00BB3623" w:rsidRDefault="00BB3623" w:rsidP="00153530">
      <w:pPr>
        <w:tabs>
          <w:tab w:val="left" w:pos="5010"/>
        </w:tabs>
      </w:pPr>
    </w:p>
    <w:p w14:paraId="2B9FDE76" w14:textId="462CA1A4" w:rsidR="00BB3623" w:rsidRDefault="00225C90" w:rsidP="00225C90">
      <w:pPr>
        <w:pStyle w:val="Ttulo2"/>
      </w:pPr>
      <w:bookmarkStart w:id="5" w:name="_Toc151746995"/>
      <w:r>
        <w:t>3.3 Ubuntu</w:t>
      </w:r>
      <w:bookmarkEnd w:id="5"/>
    </w:p>
    <w:p w14:paraId="30F5FA9B" w14:textId="476CC83B" w:rsidR="00225C90" w:rsidRDefault="00225C90" w:rsidP="00225C90"/>
    <w:p w14:paraId="5F441ABB" w14:textId="17D153BA" w:rsidR="00225C90" w:rsidRDefault="000020EA" w:rsidP="00225C90">
      <w:r>
        <w:rPr>
          <w:noProof/>
        </w:rPr>
        <w:drawing>
          <wp:anchor distT="0" distB="0" distL="114300" distR="114300" simplePos="0" relativeHeight="251675648" behindDoc="1" locked="0" layoutInCell="1" allowOverlap="1" wp14:anchorId="5B33FC14" wp14:editId="2A13E676">
            <wp:simplePos x="0" y="0"/>
            <wp:positionH relativeFrom="margin">
              <wp:align>left</wp:align>
            </wp:positionH>
            <wp:positionV relativeFrom="paragraph">
              <wp:posOffset>294005</wp:posOffset>
            </wp:positionV>
            <wp:extent cx="2425065" cy="2703195"/>
            <wp:effectExtent l="0" t="0" r="0" b="1905"/>
            <wp:wrapThrough wrapText="bothSides">
              <wp:wrapPolygon edited="0">
                <wp:start x="0" y="0"/>
                <wp:lineTo x="0" y="21463"/>
                <wp:lineTo x="21379" y="21463"/>
                <wp:lineTo x="21379" y="0"/>
                <wp:lineTo x="0" y="0"/>
              </wp:wrapPolygon>
            </wp:wrapThrough>
            <wp:docPr id="144030333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06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C90">
        <w:t xml:space="preserve">Aquí solo me dejaba elegir entre 4 tipos de </w:t>
      </w:r>
      <w:r w:rsidR="00885A58">
        <w:t xml:space="preserve">derivaciones del Idioma </w:t>
      </w:r>
      <w:r>
        <w:t>inglés</w:t>
      </w:r>
      <w:r w:rsidR="00885A58">
        <w:t>.</w:t>
      </w:r>
    </w:p>
    <w:p w14:paraId="4EB86939" w14:textId="2ABBEE36" w:rsidR="00885A58" w:rsidRPr="00225C90" w:rsidRDefault="00885A58" w:rsidP="00225C90"/>
    <w:p w14:paraId="61C1ADA4" w14:textId="77777777" w:rsidR="00BB3623" w:rsidRDefault="00BB3623" w:rsidP="00153530">
      <w:pPr>
        <w:tabs>
          <w:tab w:val="left" w:pos="5010"/>
        </w:tabs>
      </w:pPr>
    </w:p>
    <w:p w14:paraId="577ACF55" w14:textId="77777777" w:rsidR="00BB3623" w:rsidRDefault="00BB3623" w:rsidP="00153530">
      <w:pPr>
        <w:tabs>
          <w:tab w:val="left" w:pos="5010"/>
        </w:tabs>
      </w:pPr>
    </w:p>
    <w:p w14:paraId="0D41CF23" w14:textId="6AEE67B7" w:rsidR="00BB3623" w:rsidRDefault="00BB3623" w:rsidP="00153530">
      <w:pPr>
        <w:tabs>
          <w:tab w:val="left" w:pos="5010"/>
        </w:tabs>
      </w:pPr>
    </w:p>
    <w:p w14:paraId="0A70D590" w14:textId="3B60FC66" w:rsidR="00BB3623" w:rsidRDefault="00BB3623" w:rsidP="00153530">
      <w:pPr>
        <w:tabs>
          <w:tab w:val="left" w:pos="5010"/>
        </w:tabs>
      </w:pPr>
    </w:p>
    <w:p w14:paraId="77772542" w14:textId="7A722426" w:rsidR="00BB3623" w:rsidRDefault="00BB3623" w:rsidP="00153530">
      <w:pPr>
        <w:tabs>
          <w:tab w:val="left" w:pos="5010"/>
        </w:tabs>
      </w:pPr>
    </w:p>
    <w:p w14:paraId="36EE4DE3" w14:textId="5AD37CD1" w:rsidR="00BB3623" w:rsidRDefault="00BB3623" w:rsidP="00153530">
      <w:pPr>
        <w:tabs>
          <w:tab w:val="left" w:pos="5010"/>
        </w:tabs>
      </w:pPr>
    </w:p>
    <w:p w14:paraId="744B6E64" w14:textId="0C100220" w:rsidR="00BB3623" w:rsidRDefault="00BB3623" w:rsidP="00153530">
      <w:pPr>
        <w:tabs>
          <w:tab w:val="left" w:pos="5010"/>
        </w:tabs>
      </w:pPr>
    </w:p>
    <w:p w14:paraId="2C48A6FC" w14:textId="04255A1D" w:rsidR="00BB3623" w:rsidRDefault="00BB3623" w:rsidP="00153530">
      <w:pPr>
        <w:tabs>
          <w:tab w:val="left" w:pos="5010"/>
        </w:tabs>
      </w:pPr>
    </w:p>
    <w:p w14:paraId="3D90D2BD" w14:textId="7762570D" w:rsidR="00BB3623" w:rsidRDefault="00BB3623" w:rsidP="00153530">
      <w:pPr>
        <w:tabs>
          <w:tab w:val="left" w:pos="5010"/>
        </w:tabs>
      </w:pPr>
    </w:p>
    <w:p w14:paraId="032E3744" w14:textId="12B286E3" w:rsidR="00BB3623" w:rsidRDefault="000020EA" w:rsidP="00153530">
      <w:pPr>
        <w:tabs>
          <w:tab w:val="left" w:pos="5010"/>
        </w:tabs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6B70C30" wp14:editId="65ED5B00">
            <wp:simplePos x="0" y="0"/>
            <wp:positionH relativeFrom="margin">
              <wp:align>left</wp:align>
            </wp:positionH>
            <wp:positionV relativeFrom="paragraph">
              <wp:posOffset>46438</wp:posOffset>
            </wp:positionV>
            <wp:extent cx="3742055" cy="2296795"/>
            <wp:effectExtent l="0" t="0" r="0" b="8255"/>
            <wp:wrapThrough wrapText="bothSides">
              <wp:wrapPolygon edited="0">
                <wp:start x="0" y="0"/>
                <wp:lineTo x="0" y="21498"/>
                <wp:lineTo x="21442" y="21498"/>
                <wp:lineTo x="21442" y="0"/>
                <wp:lineTo x="0" y="0"/>
              </wp:wrapPolygon>
            </wp:wrapThrough>
            <wp:docPr id="48527668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5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23C4C3" w14:textId="77777777" w:rsidR="00BB3623" w:rsidRDefault="00BB3623" w:rsidP="00153530">
      <w:pPr>
        <w:tabs>
          <w:tab w:val="left" w:pos="5010"/>
        </w:tabs>
      </w:pPr>
    </w:p>
    <w:p w14:paraId="6BE06DF3" w14:textId="77777777" w:rsidR="00BB3623" w:rsidRDefault="00BB3623" w:rsidP="00153530">
      <w:pPr>
        <w:tabs>
          <w:tab w:val="left" w:pos="5010"/>
        </w:tabs>
      </w:pPr>
    </w:p>
    <w:p w14:paraId="06F3893A" w14:textId="77777777" w:rsidR="00BB3623" w:rsidRDefault="00BB3623" w:rsidP="00153530">
      <w:pPr>
        <w:tabs>
          <w:tab w:val="left" w:pos="5010"/>
        </w:tabs>
      </w:pPr>
    </w:p>
    <w:p w14:paraId="177F4D02" w14:textId="77777777" w:rsidR="00BB3623" w:rsidRDefault="00BB3623" w:rsidP="00153530">
      <w:pPr>
        <w:tabs>
          <w:tab w:val="left" w:pos="5010"/>
        </w:tabs>
      </w:pPr>
    </w:p>
    <w:p w14:paraId="3FEA626F" w14:textId="77777777" w:rsidR="00BB3623" w:rsidRDefault="00BB3623" w:rsidP="00153530">
      <w:pPr>
        <w:tabs>
          <w:tab w:val="left" w:pos="5010"/>
        </w:tabs>
      </w:pPr>
    </w:p>
    <w:p w14:paraId="293C6157" w14:textId="77777777" w:rsidR="00BB3623" w:rsidRDefault="00BB3623" w:rsidP="00153530">
      <w:pPr>
        <w:tabs>
          <w:tab w:val="left" w:pos="5010"/>
        </w:tabs>
      </w:pPr>
    </w:p>
    <w:p w14:paraId="1D9E6E34" w14:textId="77777777" w:rsidR="00BB3623" w:rsidRDefault="00BB3623" w:rsidP="00153530">
      <w:pPr>
        <w:tabs>
          <w:tab w:val="left" w:pos="5010"/>
        </w:tabs>
      </w:pPr>
    </w:p>
    <w:p w14:paraId="4642B2AD" w14:textId="18F5B877" w:rsidR="00BB3623" w:rsidRDefault="008735C8" w:rsidP="00153530">
      <w:pPr>
        <w:tabs>
          <w:tab w:val="left" w:pos="5010"/>
        </w:tabs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45B69242" wp14:editId="491D7B71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2774315" cy="1836420"/>
            <wp:effectExtent l="0" t="0" r="6985" b="0"/>
            <wp:wrapThrough wrapText="bothSides">
              <wp:wrapPolygon edited="0">
                <wp:start x="0" y="0"/>
                <wp:lineTo x="0" y="21286"/>
                <wp:lineTo x="21506" y="21286"/>
                <wp:lineTo x="21506" y="0"/>
                <wp:lineTo x="0" y="0"/>
              </wp:wrapPolygon>
            </wp:wrapThrough>
            <wp:docPr id="85191050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1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0EA">
        <w:t>Da</w:t>
      </w:r>
      <w:r>
        <w:t>mos a Language y podremos elegir.</w:t>
      </w:r>
    </w:p>
    <w:p w14:paraId="796FA8BE" w14:textId="7EA2242D" w:rsidR="008735C8" w:rsidRDefault="008735C8" w:rsidP="00153530">
      <w:pPr>
        <w:tabs>
          <w:tab w:val="left" w:pos="5010"/>
        </w:tabs>
      </w:pPr>
    </w:p>
    <w:p w14:paraId="6D9456B0" w14:textId="11CBE53C" w:rsidR="00BB3623" w:rsidRDefault="00BB3623" w:rsidP="00153530">
      <w:pPr>
        <w:tabs>
          <w:tab w:val="left" w:pos="5010"/>
        </w:tabs>
      </w:pPr>
    </w:p>
    <w:p w14:paraId="04B2DE24" w14:textId="29CC84B0" w:rsidR="00BB3623" w:rsidRDefault="00BB3623" w:rsidP="00153530">
      <w:pPr>
        <w:tabs>
          <w:tab w:val="left" w:pos="5010"/>
        </w:tabs>
      </w:pPr>
    </w:p>
    <w:p w14:paraId="0061A1D9" w14:textId="270AF82C" w:rsidR="00BB3623" w:rsidRDefault="00BB3623" w:rsidP="00153530">
      <w:pPr>
        <w:tabs>
          <w:tab w:val="left" w:pos="5010"/>
        </w:tabs>
      </w:pPr>
    </w:p>
    <w:p w14:paraId="3123A052" w14:textId="0E9E8306" w:rsidR="00BB3623" w:rsidRDefault="00BB3623" w:rsidP="00153530">
      <w:pPr>
        <w:tabs>
          <w:tab w:val="left" w:pos="5010"/>
        </w:tabs>
      </w:pPr>
    </w:p>
    <w:p w14:paraId="6FAB5381" w14:textId="77777777" w:rsidR="00BB3623" w:rsidRDefault="00BB3623" w:rsidP="00153530">
      <w:pPr>
        <w:tabs>
          <w:tab w:val="left" w:pos="5010"/>
        </w:tabs>
      </w:pPr>
    </w:p>
    <w:p w14:paraId="56D04599" w14:textId="77777777" w:rsidR="00BB3623" w:rsidRDefault="00BB3623" w:rsidP="00153530">
      <w:pPr>
        <w:tabs>
          <w:tab w:val="left" w:pos="5010"/>
        </w:tabs>
      </w:pPr>
    </w:p>
    <w:p w14:paraId="2F064E6F" w14:textId="5F0CF65A" w:rsidR="00BB3623" w:rsidRDefault="00D567EF" w:rsidP="00D567EF">
      <w:pPr>
        <w:pStyle w:val="Ttulo2"/>
      </w:pPr>
      <w:bookmarkStart w:id="6" w:name="_Toc151746996"/>
      <w:r>
        <w:t>3.4 Ubuntu Server</w:t>
      </w:r>
      <w:bookmarkEnd w:id="6"/>
    </w:p>
    <w:p w14:paraId="182B3F9A" w14:textId="77777777" w:rsidR="00D567EF" w:rsidRDefault="00D567EF" w:rsidP="00D567EF"/>
    <w:p w14:paraId="31AD256C" w14:textId="108C8420" w:rsidR="00D567EF" w:rsidRDefault="00D567EF" w:rsidP="00D567EF">
      <w:r>
        <w:t xml:space="preserve">Lo primero será instalar el paquete de idiomas de </w:t>
      </w:r>
      <w:proofErr w:type="gramStart"/>
      <w:r>
        <w:t>Español</w:t>
      </w:r>
      <w:proofErr w:type="gramEnd"/>
    </w:p>
    <w:p w14:paraId="0EC92170" w14:textId="4F8167E9" w:rsidR="00D567EF" w:rsidRPr="00D567EF" w:rsidRDefault="00D567EF" w:rsidP="00D567EF">
      <w:r>
        <w:rPr>
          <w:noProof/>
        </w:rPr>
        <w:drawing>
          <wp:anchor distT="0" distB="0" distL="114300" distR="114300" simplePos="0" relativeHeight="251678720" behindDoc="1" locked="0" layoutInCell="1" allowOverlap="1" wp14:anchorId="023204ED" wp14:editId="6286CA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398135" cy="1459230"/>
            <wp:effectExtent l="0" t="0" r="0" b="7620"/>
            <wp:wrapThrough wrapText="bothSides">
              <wp:wrapPolygon edited="0">
                <wp:start x="0" y="0"/>
                <wp:lineTo x="0" y="21431"/>
                <wp:lineTo x="21496" y="21431"/>
                <wp:lineTo x="21496" y="0"/>
                <wp:lineTo x="0" y="0"/>
              </wp:wrapPolygon>
            </wp:wrapThrough>
            <wp:docPr id="213887231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Vamos al siguiente archivo y ponemos lo siguiente</w:t>
      </w:r>
    </w:p>
    <w:p w14:paraId="16A13623" w14:textId="450B94E7" w:rsidR="00BB3623" w:rsidRDefault="00D567EF" w:rsidP="00153530">
      <w:pPr>
        <w:tabs>
          <w:tab w:val="left" w:pos="5010"/>
        </w:tabs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0F8DC35" wp14:editId="77185996">
            <wp:simplePos x="0" y="0"/>
            <wp:positionH relativeFrom="margin">
              <wp:align>left</wp:align>
            </wp:positionH>
            <wp:positionV relativeFrom="paragraph">
              <wp:posOffset>4914</wp:posOffset>
            </wp:positionV>
            <wp:extent cx="3792220" cy="810895"/>
            <wp:effectExtent l="0" t="0" r="0" b="8255"/>
            <wp:wrapThrough wrapText="bothSides">
              <wp:wrapPolygon edited="0">
                <wp:start x="0" y="0"/>
                <wp:lineTo x="0" y="21312"/>
                <wp:lineTo x="21484" y="21312"/>
                <wp:lineTo x="21484" y="0"/>
                <wp:lineTo x="0" y="0"/>
              </wp:wrapPolygon>
            </wp:wrapThrough>
            <wp:docPr id="200250737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5" t="12504" r="1381" b="20380"/>
                    <a:stretch/>
                  </pic:blipFill>
                  <pic:spPr bwMode="auto">
                    <a:xfrm>
                      <a:off x="0" y="0"/>
                      <a:ext cx="379222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8CC69" w14:textId="033BA082" w:rsidR="00BB3623" w:rsidRDefault="00BB3623" w:rsidP="00153530">
      <w:pPr>
        <w:tabs>
          <w:tab w:val="left" w:pos="5010"/>
        </w:tabs>
      </w:pPr>
    </w:p>
    <w:p w14:paraId="3092F90A" w14:textId="736990B6" w:rsidR="00BB3623" w:rsidRDefault="00BB3623" w:rsidP="00153530">
      <w:pPr>
        <w:tabs>
          <w:tab w:val="left" w:pos="5010"/>
        </w:tabs>
      </w:pPr>
    </w:p>
    <w:p w14:paraId="7919D3EA" w14:textId="7BCFF4A1" w:rsidR="00BB3623" w:rsidRDefault="00D567EF" w:rsidP="00153530">
      <w:pPr>
        <w:tabs>
          <w:tab w:val="left" w:pos="5010"/>
        </w:tabs>
      </w:pPr>
      <w:r>
        <w:t>Reconfiguraremos el idioma</w:t>
      </w:r>
    </w:p>
    <w:p w14:paraId="31C859CF" w14:textId="73E8BF85" w:rsidR="00BB3623" w:rsidRDefault="00BA650C" w:rsidP="00153530">
      <w:pPr>
        <w:tabs>
          <w:tab w:val="left" w:pos="5010"/>
        </w:tabs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4A44C5D8" wp14:editId="4308350C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4204970" cy="2655570"/>
            <wp:effectExtent l="0" t="0" r="5080" b="0"/>
            <wp:wrapThrough wrapText="bothSides">
              <wp:wrapPolygon edited="0">
                <wp:start x="0" y="0"/>
                <wp:lineTo x="0" y="21383"/>
                <wp:lineTo x="21528" y="21383"/>
                <wp:lineTo x="21528" y="0"/>
                <wp:lineTo x="0" y="0"/>
              </wp:wrapPolygon>
            </wp:wrapThrough>
            <wp:docPr id="67870418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4C676459" wp14:editId="066D8846">
            <wp:simplePos x="0" y="0"/>
            <wp:positionH relativeFrom="margin">
              <wp:align>left</wp:align>
            </wp:positionH>
            <wp:positionV relativeFrom="paragraph">
              <wp:posOffset>11319</wp:posOffset>
            </wp:positionV>
            <wp:extent cx="3498215" cy="244475"/>
            <wp:effectExtent l="0" t="0" r="0" b="3175"/>
            <wp:wrapThrough wrapText="bothSides">
              <wp:wrapPolygon edited="0">
                <wp:start x="0" y="0"/>
                <wp:lineTo x="0" y="20197"/>
                <wp:lineTo x="21408" y="20197"/>
                <wp:lineTo x="21408" y="0"/>
                <wp:lineTo x="0" y="0"/>
              </wp:wrapPolygon>
            </wp:wrapThrough>
            <wp:docPr id="1188111666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712" cy="24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23445" w14:textId="3B3F3222" w:rsidR="00BB3623" w:rsidRDefault="00BB3623" w:rsidP="00153530">
      <w:pPr>
        <w:tabs>
          <w:tab w:val="left" w:pos="5010"/>
        </w:tabs>
      </w:pPr>
    </w:p>
    <w:p w14:paraId="6C4E5128" w14:textId="77777777" w:rsidR="00BB3623" w:rsidRDefault="00BB3623" w:rsidP="00153530">
      <w:pPr>
        <w:tabs>
          <w:tab w:val="left" w:pos="5010"/>
        </w:tabs>
      </w:pPr>
    </w:p>
    <w:p w14:paraId="0B41F1BD" w14:textId="77777777" w:rsidR="00BB3623" w:rsidRDefault="00BB3623" w:rsidP="00153530">
      <w:pPr>
        <w:tabs>
          <w:tab w:val="left" w:pos="5010"/>
        </w:tabs>
      </w:pPr>
    </w:p>
    <w:p w14:paraId="669E7FB8" w14:textId="77777777" w:rsidR="00BB3623" w:rsidRDefault="00BB3623" w:rsidP="00153530">
      <w:pPr>
        <w:tabs>
          <w:tab w:val="left" w:pos="5010"/>
        </w:tabs>
      </w:pPr>
    </w:p>
    <w:p w14:paraId="51FBA843" w14:textId="77777777" w:rsidR="00BB3623" w:rsidRDefault="00BB3623" w:rsidP="00153530">
      <w:pPr>
        <w:tabs>
          <w:tab w:val="left" w:pos="5010"/>
        </w:tabs>
      </w:pPr>
    </w:p>
    <w:p w14:paraId="5849047D" w14:textId="77777777" w:rsidR="00BB3623" w:rsidRDefault="00BB3623" w:rsidP="00153530">
      <w:pPr>
        <w:tabs>
          <w:tab w:val="left" w:pos="5010"/>
        </w:tabs>
      </w:pPr>
    </w:p>
    <w:p w14:paraId="5B1DEC1C" w14:textId="77777777" w:rsidR="00BB3623" w:rsidRDefault="00BB3623" w:rsidP="00153530">
      <w:pPr>
        <w:tabs>
          <w:tab w:val="left" w:pos="5010"/>
        </w:tabs>
      </w:pPr>
    </w:p>
    <w:p w14:paraId="32146B22" w14:textId="77777777" w:rsidR="00CC4C45" w:rsidRDefault="00CC4C45" w:rsidP="00153530">
      <w:pPr>
        <w:tabs>
          <w:tab w:val="left" w:pos="5010"/>
        </w:tabs>
      </w:pPr>
    </w:p>
    <w:p w14:paraId="45A650B1" w14:textId="08783918" w:rsidR="00CC4C45" w:rsidRDefault="00CC4C45" w:rsidP="00153530">
      <w:pPr>
        <w:tabs>
          <w:tab w:val="left" w:pos="5010"/>
        </w:tabs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3556A256" wp14:editId="375CFC1A">
            <wp:simplePos x="0" y="0"/>
            <wp:positionH relativeFrom="column">
              <wp:posOffset>-38735</wp:posOffset>
            </wp:positionH>
            <wp:positionV relativeFrom="paragraph">
              <wp:posOffset>0</wp:posOffset>
            </wp:positionV>
            <wp:extent cx="3966845" cy="2719070"/>
            <wp:effectExtent l="0" t="0" r="0" b="5080"/>
            <wp:wrapThrough wrapText="bothSides">
              <wp:wrapPolygon edited="0">
                <wp:start x="0" y="0"/>
                <wp:lineTo x="0" y="21489"/>
                <wp:lineTo x="21472" y="21489"/>
                <wp:lineTo x="21472" y="0"/>
                <wp:lineTo x="0" y="0"/>
              </wp:wrapPolygon>
            </wp:wrapThrough>
            <wp:docPr id="614986849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45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AD2DF2" w14:textId="77777777" w:rsidR="00BB3623" w:rsidRDefault="00BB3623" w:rsidP="00153530">
      <w:pPr>
        <w:tabs>
          <w:tab w:val="left" w:pos="5010"/>
        </w:tabs>
      </w:pPr>
    </w:p>
    <w:p w14:paraId="52BD2494" w14:textId="77777777" w:rsidR="00BB3623" w:rsidRDefault="00BB3623" w:rsidP="00153530">
      <w:pPr>
        <w:tabs>
          <w:tab w:val="left" w:pos="5010"/>
        </w:tabs>
      </w:pPr>
    </w:p>
    <w:p w14:paraId="21AC0795" w14:textId="77777777" w:rsidR="00BB3623" w:rsidRDefault="00BB3623" w:rsidP="00153530">
      <w:pPr>
        <w:tabs>
          <w:tab w:val="left" w:pos="5010"/>
        </w:tabs>
      </w:pPr>
    </w:p>
    <w:p w14:paraId="592BDC0B" w14:textId="77777777" w:rsidR="00BB3623" w:rsidRDefault="00BB3623" w:rsidP="00153530">
      <w:pPr>
        <w:tabs>
          <w:tab w:val="left" w:pos="5010"/>
        </w:tabs>
      </w:pPr>
    </w:p>
    <w:p w14:paraId="1E5D8B78" w14:textId="77777777" w:rsidR="00BB3623" w:rsidRDefault="00BB3623" w:rsidP="00153530">
      <w:pPr>
        <w:tabs>
          <w:tab w:val="left" w:pos="5010"/>
        </w:tabs>
      </w:pPr>
    </w:p>
    <w:p w14:paraId="222BAF97" w14:textId="77777777" w:rsidR="00BB3623" w:rsidRDefault="00BB3623" w:rsidP="00153530">
      <w:pPr>
        <w:tabs>
          <w:tab w:val="left" w:pos="5010"/>
        </w:tabs>
      </w:pPr>
    </w:p>
    <w:p w14:paraId="5FA0A31A" w14:textId="77777777" w:rsidR="00BB3623" w:rsidRDefault="00BB3623" w:rsidP="00153530">
      <w:pPr>
        <w:tabs>
          <w:tab w:val="left" w:pos="5010"/>
        </w:tabs>
      </w:pPr>
    </w:p>
    <w:p w14:paraId="3B621917" w14:textId="77777777" w:rsidR="00BB3623" w:rsidRDefault="00BB3623" w:rsidP="00153530">
      <w:pPr>
        <w:tabs>
          <w:tab w:val="left" w:pos="5010"/>
        </w:tabs>
      </w:pPr>
    </w:p>
    <w:p w14:paraId="0D7ADB95" w14:textId="77777777" w:rsidR="00BB3623" w:rsidRDefault="00BB3623" w:rsidP="00153530">
      <w:pPr>
        <w:tabs>
          <w:tab w:val="left" w:pos="5010"/>
        </w:tabs>
      </w:pPr>
    </w:p>
    <w:p w14:paraId="59657A76" w14:textId="31DD3984" w:rsidR="00BB3623" w:rsidRDefault="00CC4C45" w:rsidP="00153530">
      <w:pPr>
        <w:tabs>
          <w:tab w:val="left" w:pos="5010"/>
        </w:tabs>
      </w:pPr>
      <w:r>
        <w:t>Pondremos este comando y ya vemos que ha cambiado.</w:t>
      </w:r>
    </w:p>
    <w:p w14:paraId="4C53F6B5" w14:textId="08850C9C" w:rsidR="00CC4C45" w:rsidRDefault="00CC4C45" w:rsidP="00153530">
      <w:pPr>
        <w:tabs>
          <w:tab w:val="left" w:pos="5010"/>
        </w:tabs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01FE3DAF" wp14:editId="0D837DF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38425" cy="2447925"/>
            <wp:effectExtent l="0" t="0" r="9525" b="9525"/>
            <wp:wrapThrough wrapText="bothSides">
              <wp:wrapPolygon edited="0">
                <wp:start x="0" y="0"/>
                <wp:lineTo x="0" y="21516"/>
                <wp:lineTo x="21522" y="21516"/>
                <wp:lineTo x="21522" y="0"/>
                <wp:lineTo x="0" y="0"/>
              </wp:wrapPolygon>
            </wp:wrapThrough>
            <wp:docPr id="100051643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DDCF6" w14:textId="77777777" w:rsidR="00BB3623" w:rsidRDefault="00BB3623" w:rsidP="00153530">
      <w:pPr>
        <w:tabs>
          <w:tab w:val="left" w:pos="5010"/>
        </w:tabs>
      </w:pPr>
    </w:p>
    <w:p w14:paraId="16989347" w14:textId="77777777" w:rsidR="00BB3623" w:rsidRDefault="00BB3623" w:rsidP="00153530">
      <w:pPr>
        <w:tabs>
          <w:tab w:val="left" w:pos="5010"/>
        </w:tabs>
      </w:pPr>
    </w:p>
    <w:p w14:paraId="790D6BE4" w14:textId="77777777" w:rsidR="00BB3623" w:rsidRDefault="00BB3623" w:rsidP="00153530">
      <w:pPr>
        <w:tabs>
          <w:tab w:val="left" w:pos="5010"/>
        </w:tabs>
      </w:pPr>
    </w:p>
    <w:p w14:paraId="41F2BF7C" w14:textId="77777777" w:rsidR="00BB3623" w:rsidRDefault="00BB3623" w:rsidP="00153530">
      <w:pPr>
        <w:tabs>
          <w:tab w:val="left" w:pos="5010"/>
        </w:tabs>
      </w:pPr>
    </w:p>
    <w:p w14:paraId="1E5AF0B8" w14:textId="77777777" w:rsidR="00BB3623" w:rsidRDefault="00BB3623" w:rsidP="00153530">
      <w:pPr>
        <w:tabs>
          <w:tab w:val="left" w:pos="5010"/>
        </w:tabs>
      </w:pPr>
    </w:p>
    <w:p w14:paraId="7D3EC7BD" w14:textId="77777777" w:rsidR="00BB3623" w:rsidRDefault="00BB3623" w:rsidP="00153530">
      <w:pPr>
        <w:tabs>
          <w:tab w:val="left" w:pos="5010"/>
        </w:tabs>
      </w:pPr>
    </w:p>
    <w:p w14:paraId="45218721" w14:textId="77777777" w:rsidR="00BB3623" w:rsidRDefault="00BB3623" w:rsidP="00153530">
      <w:pPr>
        <w:tabs>
          <w:tab w:val="left" w:pos="5010"/>
        </w:tabs>
      </w:pPr>
    </w:p>
    <w:p w14:paraId="583038C0" w14:textId="77777777" w:rsidR="00BB3623" w:rsidRDefault="00BB3623" w:rsidP="00153530">
      <w:pPr>
        <w:tabs>
          <w:tab w:val="left" w:pos="5010"/>
        </w:tabs>
      </w:pPr>
    </w:p>
    <w:p w14:paraId="4A93B98A" w14:textId="77777777" w:rsidR="00BB3623" w:rsidRDefault="00BB3623" w:rsidP="00153530">
      <w:pPr>
        <w:tabs>
          <w:tab w:val="left" w:pos="5010"/>
        </w:tabs>
      </w:pPr>
    </w:p>
    <w:p w14:paraId="13DBFB11" w14:textId="77777777" w:rsidR="00BB3623" w:rsidRDefault="00BB3623" w:rsidP="00153530">
      <w:pPr>
        <w:tabs>
          <w:tab w:val="left" w:pos="5010"/>
        </w:tabs>
      </w:pPr>
    </w:p>
    <w:p w14:paraId="7684202F" w14:textId="77777777" w:rsidR="00BB3623" w:rsidRDefault="00BB3623" w:rsidP="00153530">
      <w:pPr>
        <w:tabs>
          <w:tab w:val="left" w:pos="5010"/>
        </w:tabs>
      </w:pPr>
    </w:p>
    <w:p w14:paraId="634AA0F4" w14:textId="77777777" w:rsidR="00BB3623" w:rsidRDefault="00BB3623" w:rsidP="00153530">
      <w:pPr>
        <w:tabs>
          <w:tab w:val="left" w:pos="5010"/>
        </w:tabs>
      </w:pPr>
    </w:p>
    <w:p w14:paraId="424C626A" w14:textId="77777777" w:rsidR="00BB3623" w:rsidRDefault="00BB3623" w:rsidP="00153530">
      <w:pPr>
        <w:tabs>
          <w:tab w:val="left" w:pos="5010"/>
        </w:tabs>
      </w:pPr>
    </w:p>
    <w:p w14:paraId="45A36A16" w14:textId="77777777" w:rsidR="00BB3623" w:rsidRDefault="00BB3623" w:rsidP="00153530">
      <w:pPr>
        <w:tabs>
          <w:tab w:val="left" w:pos="5010"/>
        </w:tabs>
      </w:pPr>
    </w:p>
    <w:p w14:paraId="3DDC0AC4" w14:textId="77777777" w:rsidR="00BB3623" w:rsidRDefault="00BB3623" w:rsidP="00153530">
      <w:pPr>
        <w:tabs>
          <w:tab w:val="left" w:pos="5010"/>
        </w:tabs>
      </w:pPr>
    </w:p>
    <w:p w14:paraId="65D40A57" w14:textId="77777777" w:rsidR="00BB3623" w:rsidRDefault="00BB3623" w:rsidP="00153530">
      <w:pPr>
        <w:tabs>
          <w:tab w:val="left" w:pos="5010"/>
        </w:tabs>
      </w:pPr>
    </w:p>
    <w:p w14:paraId="409C5202" w14:textId="77777777" w:rsidR="00BB3623" w:rsidRDefault="00BB3623" w:rsidP="00153530">
      <w:pPr>
        <w:tabs>
          <w:tab w:val="left" w:pos="5010"/>
        </w:tabs>
      </w:pPr>
    </w:p>
    <w:p w14:paraId="18C089D3" w14:textId="77777777" w:rsidR="00153530" w:rsidRDefault="00153530" w:rsidP="00153530">
      <w:pPr>
        <w:tabs>
          <w:tab w:val="left" w:pos="5010"/>
        </w:tabs>
      </w:pPr>
    </w:p>
    <w:p w14:paraId="2D742451" w14:textId="17E14CEC" w:rsidR="00153530" w:rsidRDefault="00153530" w:rsidP="00153530">
      <w:pPr>
        <w:pStyle w:val="Ttulo1"/>
      </w:pPr>
      <w:bookmarkStart w:id="7" w:name="_Toc151746997"/>
      <w:r>
        <w:lastRenderedPageBreak/>
        <w:t xml:space="preserve">4. </w:t>
      </w:r>
      <w:r w:rsidR="000F7075" w:rsidRPr="000F7075">
        <w:t>Consideraciones finales</w:t>
      </w:r>
      <w:bookmarkEnd w:id="7"/>
    </w:p>
    <w:p w14:paraId="5BA207E6" w14:textId="77777777" w:rsidR="000F7075" w:rsidRPr="000F7075" w:rsidRDefault="000F7075" w:rsidP="000F7075"/>
    <w:p w14:paraId="7CCF667E" w14:textId="4F481DFC" w:rsidR="000F7075" w:rsidRDefault="00B2674D" w:rsidP="003E2B26">
      <w:r>
        <w:t>Me ha servido principalmente para cambiar el idioma en entornos Windows ya que en la vida real los clientes suelen usar Windows y muchos no son españoles.</w:t>
      </w:r>
    </w:p>
    <w:p w14:paraId="1E9B23BC" w14:textId="549784CA" w:rsidR="00B2674D" w:rsidRPr="000F7075" w:rsidRDefault="00941B8E" w:rsidP="003E2B26">
      <w:r>
        <w:t xml:space="preserve">Normalmente en Linux no habría </w:t>
      </w:r>
      <w:r w:rsidR="00BB3623">
        <w:t>que cambiar nunca el idioma.</w:t>
      </w:r>
    </w:p>
    <w:sectPr w:rsidR="00B2674D" w:rsidRPr="000F7075" w:rsidSect="00D92CF1">
      <w:headerReference w:type="default" r:id="rId33"/>
      <w:footerReference w:type="default" r:id="rId34"/>
      <w:pgSz w:w="11906" w:h="16838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1E303" w14:textId="77777777" w:rsidR="006D624F" w:rsidRDefault="006D624F" w:rsidP="00D92CF1">
      <w:pPr>
        <w:spacing w:after="0" w:line="240" w:lineRule="auto"/>
      </w:pPr>
      <w:r>
        <w:separator/>
      </w:r>
    </w:p>
  </w:endnote>
  <w:endnote w:type="continuationSeparator" w:id="0">
    <w:p w14:paraId="5BCAD29D" w14:textId="77777777" w:rsidR="006D624F" w:rsidRDefault="006D624F" w:rsidP="00D92C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2583C" w14:textId="77777777" w:rsidR="00D92CF1" w:rsidRDefault="00D65F73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6C344B8A" wp14:editId="2D42DB34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9971405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3B7146" w14:textId="77777777" w:rsidR="00D65F73" w:rsidRPr="0049113D" w:rsidRDefault="0049113D">
                            <w:pPr>
                              <w:jc w:val="right"/>
                            </w:pPr>
                            <w:r>
                              <w:t>Iván Fernández Aguilera</w:t>
                            </w:r>
                          </w:p>
                          <w:p w14:paraId="4D757C3F" w14:textId="77777777" w:rsidR="00D65F73" w:rsidRDefault="00D65F73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C344B8A" id="Grupo 7" o:spid="_x0000_s1032" style="position:absolute;left:0;text-align:left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">
              <v:rect id="Rectángulo 38" o:spid="_x0000_s1033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34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523B7146" w14:textId="77777777" w:rsidR="00D65F73" w:rsidRPr="0049113D" w:rsidRDefault="0049113D">
                      <w:pPr>
                        <w:jc w:val="right"/>
                      </w:pPr>
                      <w:r>
                        <w:t>Iván Fernández Aguilera</w:t>
                      </w:r>
                    </w:p>
                    <w:p w14:paraId="4D757C3F" w14:textId="77777777" w:rsidR="00D65F73" w:rsidRDefault="00D65F73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8E02D48" wp14:editId="4B3629BA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9971405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2869510" w14:textId="77777777" w:rsidR="00D65F73" w:rsidRDefault="00D65F73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E02D48" id="Rectángulo 8" o:spid="_x0000_s1035" style="position:absolute;left:0;text-align:left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52869510" w14:textId="77777777" w:rsidR="00D65F73" w:rsidRDefault="00D65F73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556977" w14:textId="77777777" w:rsidR="006D624F" w:rsidRDefault="006D624F" w:rsidP="00D92CF1">
      <w:pPr>
        <w:spacing w:after="0" w:line="240" w:lineRule="auto"/>
      </w:pPr>
      <w:r>
        <w:separator/>
      </w:r>
    </w:p>
  </w:footnote>
  <w:footnote w:type="continuationSeparator" w:id="0">
    <w:p w14:paraId="46D1BC0E" w14:textId="77777777" w:rsidR="006D624F" w:rsidRDefault="006D624F" w:rsidP="00D92C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5AFEC" w14:textId="364E8D33" w:rsidR="00D92CF1" w:rsidRPr="00585188" w:rsidRDefault="00585188" w:rsidP="00585188">
    <w:pPr>
      <w:pStyle w:val="Encabezado"/>
      <w:jc w:val="center"/>
    </w:pPr>
    <w:r w:rsidRPr="00585188">
      <w:rPr>
        <w:sz w:val="22"/>
        <w:szCs w:val="24"/>
      </w:rPr>
      <w:t>506-IFernández-ISOP211_IdiomaWIN-Linux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3AD9"/>
    <w:multiLevelType w:val="hybridMultilevel"/>
    <w:tmpl w:val="C9D0A3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26D98"/>
    <w:multiLevelType w:val="hybridMultilevel"/>
    <w:tmpl w:val="711246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44C09"/>
    <w:multiLevelType w:val="hybridMultilevel"/>
    <w:tmpl w:val="05D621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83C85"/>
    <w:multiLevelType w:val="hybridMultilevel"/>
    <w:tmpl w:val="10C22D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A903F9"/>
    <w:multiLevelType w:val="hybridMultilevel"/>
    <w:tmpl w:val="21FC323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7F4D01"/>
    <w:multiLevelType w:val="hybridMultilevel"/>
    <w:tmpl w:val="D2D0FCC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DC1CBF"/>
    <w:multiLevelType w:val="hybridMultilevel"/>
    <w:tmpl w:val="ECF067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412109"/>
    <w:multiLevelType w:val="hybridMultilevel"/>
    <w:tmpl w:val="091E46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FC2BE9"/>
    <w:multiLevelType w:val="hybridMultilevel"/>
    <w:tmpl w:val="E636467E"/>
    <w:lvl w:ilvl="0" w:tplc="1DBE43C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4B79C4"/>
    <w:multiLevelType w:val="hybridMultilevel"/>
    <w:tmpl w:val="7256E7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5B2583"/>
    <w:multiLevelType w:val="hybridMultilevel"/>
    <w:tmpl w:val="E36431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0630FD"/>
    <w:multiLevelType w:val="hybridMultilevel"/>
    <w:tmpl w:val="0B925F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601F5B"/>
    <w:multiLevelType w:val="hybridMultilevel"/>
    <w:tmpl w:val="2326BE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13668A"/>
    <w:multiLevelType w:val="hybridMultilevel"/>
    <w:tmpl w:val="FF16A2F4"/>
    <w:lvl w:ilvl="0" w:tplc="E088431C">
      <w:start w:val="7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B124EA"/>
    <w:multiLevelType w:val="hybridMultilevel"/>
    <w:tmpl w:val="5CE88C8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F844B34"/>
    <w:multiLevelType w:val="hybridMultilevel"/>
    <w:tmpl w:val="949A58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967B55"/>
    <w:multiLevelType w:val="hybridMultilevel"/>
    <w:tmpl w:val="7DD251F2"/>
    <w:lvl w:ilvl="0" w:tplc="C0C6F93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0459A4"/>
    <w:multiLevelType w:val="hybridMultilevel"/>
    <w:tmpl w:val="42BC84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EC5686"/>
    <w:multiLevelType w:val="hybridMultilevel"/>
    <w:tmpl w:val="20D631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5147DC"/>
    <w:multiLevelType w:val="hybridMultilevel"/>
    <w:tmpl w:val="099856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CD3F9A"/>
    <w:multiLevelType w:val="hybridMultilevel"/>
    <w:tmpl w:val="96CC8D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0709DC"/>
    <w:multiLevelType w:val="hybridMultilevel"/>
    <w:tmpl w:val="EC2E5C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D67FC2"/>
    <w:multiLevelType w:val="hybridMultilevel"/>
    <w:tmpl w:val="25B62434"/>
    <w:lvl w:ilvl="0" w:tplc="0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3" w15:restartNumberingAfterBreak="0">
    <w:nsid w:val="7452341E"/>
    <w:multiLevelType w:val="hybridMultilevel"/>
    <w:tmpl w:val="66C059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D7222D"/>
    <w:multiLevelType w:val="hybridMultilevel"/>
    <w:tmpl w:val="BB1492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B824CD"/>
    <w:multiLevelType w:val="hybridMultilevel"/>
    <w:tmpl w:val="29A4DD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8511875">
    <w:abstractNumId w:val="23"/>
  </w:num>
  <w:num w:numId="2" w16cid:durableId="1231770520">
    <w:abstractNumId w:val="12"/>
  </w:num>
  <w:num w:numId="3" w16cid:durableId="100884915">
    <w:abstractNumId w:val="18"/>
  </w:num>
  <w:num w:numId="4" w16cid:durableId="512115592">
    <w:abstractNumId w:val="21"/>
  </w:num>
  <w:num w:numId="5" w16cid:durableId="460536563">
    <w:abstractNumId w:val="7"/>
  </w:num>
  <w:num w:numId="6" w16cid:durableId="2047675018">
    <w:abstractNumId w:val="24"/>
  </w:num>
  <w:num w:numId="7" w16cid:durableId="1846748710">
    <w:abstractNumId w:val="9"/>
  </w:num>
  <w:num w:numId="8" w16cid:durableId="1041050223">
    <w:abstractNumId w:val="3"/>
  </w:num>
  <w:num w:numId="9" w16cid:durableId="1836258089">
    <w:abstractNumId w:val="6"/>
  </w:num>
  <w:num w:numId="10" w16cid:durableId="356661674">
    <w:abstractNumId w:val="25"/>
  </w:num>
  <w:num w:numId="11" w16cid:durableId="466557454">
    <w:abstractNumId w:val="11"/>
  </w:num>
  <w:num w:numId="12" w16cid:durableId="1548419698">
    <w:abstractNumId w:val="0"/>
  </w:num>
  <w:num w:numId="13" w16cid:durableId="1326131045">
    <w:abstractNumId w:val="2"/>
  </w:num>
  <w:num w:numId="14" w16cid:durableId="674310715">
    <w:abstractNumId w:val="19"/>
  </w:num>
  <w:num w:numId="15" w16cid:durableId="18972191">
    <w:abstractNumId w:val="10"/>
  </w:num>
  <w:num w:numId="16" w16cid:durableId="1749687793">
    <w:abstractNumId w:val="15"/>
  </w:num>
  <w:num w:numId="17" w16cid:durableId="986782687">
    <w:abstractNumId w:val="20"/>
  </w:num>
  <w:num w:numId="18" w16cid:durableId="626814883">
    <w:abstractNumId w:val="4"/>
  </w:num>
  <w:num w:numId="19" w16cid:durableId="1868831263">
    <w:abstractNumId w:val="17"/>
  </w:num>
  <w:num w:numId="20" w16cid:durableId="1927880985">
    <w:abstractNumId w:val="22"/>
  </w:num>
  <w:num w:numId="21" w16cid:durableId="1434478562">
    <w:abstractNumId w:val="1"/>
  </w:num>
  <w:num w:numId="22" w16cid:durableId="1379008914">
    <w:abstractNumId w:val="13"/>
  </w:num>
  <w:num w:numId="23" w16cid:durableId="292711572">
    <w:abstractNumId w:val="5"/>
  </w:num>
  <w:num w:numId="24" w16cid:durableId="1982995280">
    <w:abstractNumId w:val="8"/>
  </w:num>
  <w:num w:numId="25" w16cid:durableId="800922587">
    <w:abstractNumId w:val="14"/>
  </w:num>
  <w:num w:numId="26" w16cid:durableId="172178445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7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AB8"/>
    <w:rsid w:val="000020EA"/>
    <w:rsid w:val="0001177B"/>
    <w:rsid w:val="0004711D"/>
    <w:rsid w:val="00060286"/>
    <w:rsid w:val="0006470D"/>
    <w:rsid w:val="00065B9C"/>
    <w:rsid w:val="00071A33"/>
    <w:rsid w:val="00076C32"/>
    <w:rsid w:val="000A2CAA"/>
    <w:rsid w:val="000D000F"/>
    <w:rsid w:val="000F2A64"/>
    <w:rsid w:val="000F5375"/>
    <w:rsid w:val="000F5F28"/>
    <w:rsid w:val="000F7075"/>
    <w:rsid w:val="001011F4"/>
    <w:rsid w:val="00102464"/>
    <w:rsid w:val="00114E71"/>
    <w:rsid w:val="001169E6"/>
    <w:rsid w:val="0013479A"/>
    <w:rsid w:val="00135510"/>
    <w:rsid w:val="00153530"/>
    <w:rsid w:val="001560E7"/>
    <w:rsid w:val="00161D29"/>
    <w:rsid w:val="00162076"/>
    <w:rsid w:val="00162A06"/>
    <w:rsid w:val="00177E5D"/>
    <w:rsid w:val="001816CF"/>
    <w:rsid w:val="00193ED9"/>
    <w:rsid w:val="001A02CC"/>
    <w:rsid w:val="001B3050"/>
    <w:rsid w:val="001C4427"/>
    <w:rsid w:val="001E26CA"/>
    <w:rsid w:val="00205BE1"/>
    <w:rsid w:val="00205CF1"/>
    <w:rsid w:val="00216409"/>
    <w:rsid w:val="00225C90"/>
    <w:rsid w:val="0023182C"/>
    <w:rsid w:val="00233DD2"/>
    <w:rsid w:val="00240D65"/>
    <w:rsid w:val="0027539C"/>
    <w:rsid w:val="00275FA7"/>
    <w:rsid w:val="002823DF"/>
    <w:rsid w:val="00293263"/>
    <w:rsid w:val="00295CE6"/>
    <w:rsid w:val="002A749A"/>
    <w:rsid w:val="002B4452"/>
    <w:rsid w:val="002B77F9"/>
    <w:rsid w:val="002C349E"/>
    <w:rsid w:val="002D16A2"/>
    <w:rsid w:val="002D4FE2"/>
    <w:rsid w:val="002E24ED"/>
    <w:rsid w:val="002E4F6B"/>
    <w:rsid w:val="002E61F0"/>
    <w:rsid w:val="00304E65"/>
    <w:rsid w:val="003331F7"/>
    <w:rsid w:val="00334360"/>
    <w:rsid w:val="00340095"/>
    <w:rsid w:val="00344ED5"/>
    <w:rsid w:val="0035213C"/>
    <w:rsid w:val="00354C95"/>
    <w:rsid w:val="0036199B"/>
    <w:rsid w:val="00362B9A"/>
    <w:rsid w:val="0036696F"/>
    <w:rsid w:val="00371D0E"/>
    <w:rsid w:val="003802B5"/>
    <w:rsid w:val="00387E72"/>
    <w:rsid w:val="003B47F7"/>
    <w:rsid w:val="003D3723"/>
    <w:rsid w:val="003D6691"/>
    <w:rsid w:val="003E1579"/>
    <w:rsid w:val="003E2B26"/>
    <w:rsid w:val="00417AED"/>
    <w:rsid w:val="00434413"/>
    <w:rsid w:val="00435E11"/>
    <w:rsid w:val="00440BD5"/>
    <w:rsid w:val="00441E88"/>
    <w:rsid w:val="0044485D"/>
    <w:rsid w:val="004517A8"/>
    <w:rsid w:val="00460CB1"/>
    <w:rsid w:val="004629C4"/>
    <w:rsid w:val="004724C0"/>
    <w:rsid w:val="0047263D"/>
    <w:rsid w:val="00475ADE"/>
    <w:rsid w:val="0049113D"/>
    <w:rsid w:val="004968E9"/>
    <w:rsid w:val="004A1F3F"/>
    <w:rsid w:val="004B0CF2"/>
    <w:rsid w:val="004B116F"/>
    <w:rsid w:val="004B2A5C"/>
    <w:rsid w:val="004C1330"/>
    <w:rsid w:val="004E4C16"/>
    <w:rsid w:val="004E6850"/>
    <w:rsid w:val="00500955"/>
    <w:rsid w:val="00515001"/>
    <w:rsid w:val="00564896"/>
    <w:rsid w:val="00571552"/>
    <w:rsid w:val="0057400B"/>
    <w:rsid w:val="0057616B"/>
    <w:rsid w:val="005821D2"/>
    <w:rsid w:val="0058343E"/>
    <w:rsid w:val="00585188"/>
    <w:rsid w:val="00591C44"/>
    <w:rsid w:val="00594101"/>
    <w:rsid w:val="005B0A50"/>
    <w:rsid w:val="005D031F"/>
    <w:rsid w:val="005D2A56"/>
    <w:rsid w:val="005D69F4"/>
    <w:rsid w:val="005E62D9"/>
    <w:rsid w:val="005F00F6"/>
    <w:rsid w:val="005F09ED"/>
    <w:rsid w:val="006024EB"/>
    <w:rsid w:val="00602C41"/>
    <w:rsid w:val="006179E5"/>
    <w:rsid w:val="00624E18"/>
    <w:rsid w:val="0064031A"/>
    <w:rsid w:val="00647467"/>
    <w:rsid w:val="006527E9"/>
    <w:rsid w:val="00677A9C"/>
    <w:rsid w:val="00681D7B"/>
    <w:rsid w:val="00686294"/>
    <w:rsid w:val="006A162B"/>
    <w:rsid w:val="006A4A34"/>
    <w:rsid w:val="006B5FFF"/>
    <w:rsid w:val="006C162A"/>
    <w:rsid w:val="006D35DD"/>
    <w:rsid w:val="006D624F"/>
    <w:rsid w:val="006E4602"/>
    <w:rsid w:val="006E567F"/>
    <w:rsid w:val="006E6B23"/>
    <w:rsid w:val="007055FA"/>
    <w:rsid w:val="00721B07"/>
    <w:rsid w:val="00740266"/>
    <w:rsid w:val="00743033"/>
    <w:rsid w:val="0075061D"/>
    <w:rsid w:val="007B1043"/>
    <w:rsid w:val="007B73F1"/>
    <w:rsid w:val="007C3799"/>
    <w:rsid w:val="007E3CB5"/>
    <w:rsid w:val="007F3640"/>
    <w:rsid w:val="00816AB8"/>
    <w:rsid w:val="008224A3"/>
    <w:rsid w:val="008225DC"/>
    <w:rsid w:val="008442B1"/>
    <w:rsid w:val="008516AE"/>
    <w:rsid w:val="00853ADF"/>
    <w:rsid w:val="008735C8"/>
    <w:rsid w:val="00880177"/>
    <w:rsid w:val="00885A58"/>
    <w:rsid w:val="0089408A"/>
    <w:rsid w:val="008E1959"/>
    <w:rsid w:val="008E557D"/>
    <w:rsid w:val="00906D74"/>
    <w:rsid w:val="009101E5"/>
    <w:rsid w:val="0091705F"/>
    <w:rsid w:val="00937C4E"/>
    <w:rsid w:val="00937FFE"/>
    <w:rsid w:val="00941B8E"/>
    <w:rsid w:val="00947FA2"/>
    <w:rsid w:val="009526E3"/>
    <w:rsid w:val="00967003"/>
    <w:rsid w:val="009676B9"/>
    <w:rsid w:val="00972EB0"/>
    <w:rsid w:val="00973643"/>
    <w:rsid w:val="00974FFF"/>
    <w:rsid w:val="00994D10"/>
    <w:rsid w:val="009C41C4"/>
    <w:rsid w:val="009C5F07"/>
    <w:rsid w:val="009E3044"/>
    <w:rsid w:val="009E5440"/>
    <w:rsid w:val="009E5457"/>
    <w:rsid w:val="009F14C2"/>
    <w:rsid w:val="009F48AB"/>
    <w:rsid w:val="00A125AB"/>
    <w:rsid w:val="00A14B3A"/>
    <w:rsid w:val="00A23917"/>
    <w:rsid w:val="00A24279"/>
    <w:rsid w:val="00A27E86"/>
    <w:rsid w:val="00A30583"/>
    <w:rsid w:val="00A501D4"/>
    <w:rsid w:val="00A507CF"/>
    <w:rsid w:val="00A5729E"/>
    <w:rsid w:val="00A83715"/>
    <w:rsid w:val="00A857E1"/>
    <w:rsid w:val="00AA541D"/>
    <w:rsid w:val="00AD4B5C"/>
    <w:rsid w:val="00AD60C5"/>
    <w:rsid w:val="00AE06DC"/>
    <w:rsid w:val="00AE1EE7"/>
    <w:rsid w:val="00B2674D"/>
    <w:rsid w:val="00B30851"/>
    <w:rsid w:val="00B53050"/>
    <w:rsid w:val="00B63F63"/>
    <w:rsid w:val="00B644A2"/>
    <w:rsid w:val="00B70722"/>
    <w:rsid w:val="00B74642"/>
    <w:rsid w:val="00B822E5"/>
    <w:rsid w:val="00BA650C"/>
    <w:rsid w:val="00BB3623"/>
    <w:rsid w:val="00BC373E"/>
    <w:rsid w:val="00BD7428"/>
    <w:rsid w:val="00BE2C14"/>
    <w:rsid w:val="00C37994"/>
    <w:rsid w:val="00C420DF"/>
    <w:rsid w:val="00C4457E"/>
    <w:rsid w:val="00C50AF5"/>
    <w:rsid w:val="00C82B24"/>
    <w:rsid w:val="00C92E9C"/>
    <w:rsid w:val="00C977C9"/>
    <w:rsid w:val="00CB1330"/>
    <w:rsid w:val="00CC4C45"/>
    <w:rsid w:val="00CD4E8B"/>
    <w:rsid w:val="00CE530D"/>
    <w:rsid w:val="00CE702B"/>
    <w:rsid w:val="00CF0683"/>
    <w:rsid w:val="00D21AD7"/>
    <w:rsid w:val="00D22C7D"/>
    <w:rsid w:val="00D47C17"/>
    <w:rsid w:val="00D567EF"/>
    <w:rsid w:val="00D65F73"/>
    <w:rsid w:val="00D70B63"/>
    <w:rsid w:val="00D92CF1"/>
    <w:rsid w:val="00D9647F"/>
    <w:rsid w:val="00DA0F3A"/>
    <w:rsid w:val="00DB00C6"/>
    <w:rsid w:val="00DC1F42"/>
    <w:rsid w:val="00DF407C"/>
    <w:rsid w:val="00E0516C"/>
    <w:rsid w:val="00E14C9D"/>
    <w:rsid w:val="00E52559"/>
    <w:rsid w:val="00E53FE7"/>
    <w:rsid w:val="00E54B2B"/>
    <w:rsid w:val="00E54BBD"/>
    <w:rsid w:val="00E56095"/>
    <w:rsid w:val="00E61AA0"/>
    <w:rsid w:val="00E7067B"/>
    <w:rsid w:val="00E70C23"/>
    <w:rsid w:val="00E715F0"/>
    <w:rsid w:val="00E74543"/>
    <w:rsid w:val="00E774C3"/>
    <w:rsid w:val="00E93784"/>
    <w:rsid w:val="00EA55D1"/>
    <w:rsid w:val="00ED2156"/>
    <w:rsid w:val="00EE10D9"/>
    <w:rsid w:val="00EE680B"/>
    <w:rsid w:val="00EF0483"/>
    <w:rsid w:val="00EF2FC4"/>
    <w:rsid w:val="00F14F18"/>
    <w:rsid w:val="00F20868"/>
    <w:rsid w:val="00F30520"/>
    <w:rsid w:val="00F3215B"/>
    <w:rsid w:val="00F46C50"/>
    <w:rsid w:val="00F50F92"/>
    <w:rsid w:val="00F54B7B"/>
    <w:rsid w:val="00F76210"/>
    <w:rsid w:val="00F80768"/>
    <w:rsid w:val="00F8347E"/>
    <w:rsid w:val="00F85161"/>
    <w:rsid w:val="00F914BF"/>
    <w:rsid w:val="00FA7A04"/>
    <w:rsid w:val="00FB54A3"/>
    <w:rsid w:val="00FD0373"/>
    <w:rsid w:val="00FD3DA2"/>
    <w:rsid w:val="00FD5372"/>
    <w:rsid w:val="00FF1A43"/>
    <w:rsid w:val="00FF6383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,"/>
  <w:listSeparator w:val=";"/>
  <w14:docId w14:val="0B8B146A"/>
  <w15:chartTrackingRefBased/>
  <w15:docId w15:val="{907F2263-D9E8-4CD2-99A0-416B1B883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579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76C32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42B1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0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74C3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2C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2CF1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D92C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2CF1"/>
    <w:rPr>
      <w:rFonts w:ascii="Times New Roman" w:hAnsi="Times New Roman"/>
      <w:sz w:val="24"/>
    </w:rPr>
  </w:style>
  <w:style w:type="paragraph" w:styleId="Sinespaciado">
    <w:name w:val="No Spacing"/>
    <w:link w:val="SinespaciadoCar"/>
    <w:uiPriority w:val="1"/>
    <w:qFormat/>
    <w:rsid w:val="00D92CF1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92CF1"/>
    <w:rPr>
      <w:rFonts w:eastAsiaTheme="minorEastAsia"/>
      <w:lang w:eastAsia="es-ES"/>
    </w:rPr>
  </w:style>
  <w:style w:type="paragraph" w:styleId="Prrafodelista">
    <w:name w:val="List Paragraph"/>
    <w:basedOn w:val="Normal"/>
    <w:uiPriority w:val="34"/>
    <w:qFormat/>
    <w:rsid w:val="00D92CF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76C32"/>
    <w:rPr>
      <w:rFonts w:ascii="Times New Roman" w:eastAsiaTheme="majorEastAsia" w:hAnsi="Times New Roman" w:cstheme="majorBidi"/>
      <w:b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14C9D"/>
    <w:pPr>
      <w:jc w:val="left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E3CB5"/>
    <w:pPr>
      <w:tabs>
        <w:tab w:val="right" w:leader="dot" w:pos="8494"/>
      </w:tabs>
      <w:spacing w:after="100"/>
    </w:pPr>
    <w:rPr>
      <w:b/>
      <w:bCs/>
      <w:noProof/>
    </w:rPr>
  </w:style>
  <w:style w:type="character" w:styleId="Hipervnculo">
    <w:name w:val="Hyperlink"/>
    <w:basedOn w:val="Fuentedeprrafopredeter"/>
    <w:uiPriority w:val="99"/>
    <w:unhideWhenUsed/>
    <w:rsid w:val="00E14C9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8442B1"/>
    <w:rPr>
      <w:rFonts w:ascii="Times New Roman" w:eastAsiaTheme="majorEastAsia" w:hAnsi="Times New Roman" w:cstheme="majorBidi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774C3"/>
    <w:rPr>
      <w:rFonts w:asciiTheme="majorHAnsi" w:eastAsiaTheme="majorEastAsia" w:hAnsiTheme="majorHAnsi" w:cstheme="majorBidi"/>
      <w:b/>
      <w:sz w:val="26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233DD2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E0516C"/>
    <w:pPr>
      <w:spacing w:after="100"/>
      <w:ind w:left="480"/>
    </w:pPr>
  </w:style>
  <w:style w:type="character" w:styleId="Mencinsinresolver">
    <w:name w:val="Unresolved Mention"/>
    <w:basedOn w:val="Fuentedeprrafopredeter"/>
    <w:uiPriority w:val="99"/>
    <w:semiHidden/>
    <w:unhideWhenUsed/>
    <w:rsid w:val="00C977C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977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88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2352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3993066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75951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47786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907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57755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4737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829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01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2232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18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2646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8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9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3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customXml" Target="../customXml/item3.xml"/><Relationship Id="rId21" Type="http://schemas.openxmlformats.org/officeDocument/2006/relationships/image" Target="media/image10.jpeg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rna\OneDrive%20-%20Tajamar\ASIR\1&#186;%20ASIR\ISO%20(Sistemas)\506-IFern&#225;ndez-ISOPx-Plantill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19421d5-f989-4469-a2f2-23718f183d0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10754D2505E6441B1E8B614DABD1712" ma:contentTypeVersion="17" ma:contentTypeDescription="Crear nuevo documento." ma:contentTypeScope="" ma:versionID="882b3fbb6bb0428b255deecc6802d6e8">
  <xsd:schema xmlns:xsd="http://www.w3.org/2001/XMLSchema" xmlns:xs="http://www.w3.org/2001/XMLSchema" xmlns:p="http://schemas.microsoft.com/office/2006/metadata/properties" xmlns:ns3="719421d5-f989-4469-a2f2-23718f183d04" xmlns:ns4="b5239a4e-27ef-44fa-bcb7-3a965b4f02de" targetNamespace="http://schemas.microsoft.com/office/2006/metadata/properties" ma:root="true" ma:fieldsID="e33cdcc4a3b4b7d5455cacfcb991c019" ns3:_="" ns4:_="">
    <xsd:import namespace="719421d5-f989-4469-a2f2-23718f183d04"/>
    <xsd:import namespace="b5239a4e-27ef-44fa-bcb7-3a965b4f02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9421d5-f989-4469-a2f2-23718f183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3" nillable="true" ma:displayName="_activity" ma:hidden="true" ma:internalName="_activity">
      <xsd:simpleType>
        <xsd:restriction base="dms:Note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239a4e-27ef-44fa-bcb7-3a965b4f02d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AD01760-B53D-4064-8F98-4B2EC6E56DE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593D96D-DE07-4A57-961D-972C0246C7D7}">
  <ds:schemaRefs>
    <ds:schemaRef ds:uri="http://schemas.microsoft.com/office/2006/metadata/properties"/>
    <ds:schemaRef ds:uri="http://schemas.microsoft.com/office/infopath/2007/PartnerControls"/>
    <ds:schemaRef ds:uri="719421d5-f989-4469-a2f2-23718f183d04"/>
  </ds:schemaRefs>
</ds:datastoreItem>
</file>

<file path=customXml/itemProps4.xml><?xml version="1.0" encoding="utf-8"?>
<ds:datastoreItem xmlns:ds="http://schemas.openxmlformats.org/officeDocument/2006/customXml" ds:itemID="{FC1E66D9-E6E1-4861-9ABF-90252CC1D51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240981A-7D0C-4ACA-85B9-F9B52BDE7E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9421d5-f989-4469-a2f2-23718f183d04"/>
    <ds:schemaRef ds:uri="b5239a4e-27ef-44fa-bcb7-3a965b4f02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506-IFernández-ISOPx-Plantilla</Template>
  <TotalTime>110</TotalTime>
  <Pages>11</Pages>
  <Words>329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Fernandez</dc:creator>
  <cp:keywords/>
  <dc:description/>
  <cp:lastModifiedBy>Ivan Fernandez Aguilera</cp:lastModifiedBy>
  <cp:revision>53</cp:revision>
  <dcterms:created xsi:type="dcterms:W3CDTF">2023-10-28T18:25:00Z</dcterms:created>
  <dcterms:modified xsi:type="dcterms:W3CDTF">2023-11-24T18:36:00Z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0x010100410754D2505E6441B1E8B614DABD1712</vt:lpwstr>
  </property>
</Properties>
</file>